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DDD66B0" w14:textId="77777777" w:rsidR="00803ED7" w:rsidRPr="005736C6" w:rsidRDefault="00301DCF" w:rsidP="00803ED7">
      <w:pPr>
        <w:spacing w:after="0" w:line="240" w:lineRule="auto"/>
        <w:ind w:left="-567" w:right="-143"/>
        <w:jc w:val="center"/>
        <w:rPr>
          <w:rFonts w:ascii="Times New Roman" w:hAnsi="Times New Roman"/>
          <w:b/>
          <w:bCs/>
        </w:rPr>
      </w:pPr>
      <w:r w:rsidRPr="005736C6">
        <w:rPr>
          <w:rFonts w:ascii="Times New Roman" w:hAnsi="Times New Roman"/>
          <w:b/>
          <w:bCs/>
        </w:rPr>
        <w:t>FORMULÁRIO PADRONIZADO</w:t>
      </w:r>
      <w:r w:rsidR="00803ED7" w:rsidRPr="005736C6">
        <w:rPr>
          <w:rFonts w:ascii="Times New Roman" w:hAnsi="Times New Roman"/>
          <w:b/>
          <w:bCs/>
        </w:rPr>
        <w:t xml:space="preserve"> </w:t>
      </w:r>
      <w:r w:rsidR="004F01DF" w:rsidRPr="005736C6">
        <w:rPr>
          <w:rFonts w:ascii="Times New Roman" w:hAnsi="Times New Roman"/>
          <w:b/>
          <w:bCs/>
        </w:rPr>
        <w:t>–</w:t>
      </w:r>
      <w:r w:rsidR="00803ED7" w:rsidRPr="005736C6">
        <w:rPr>
          <w:rFonts w:ascii="Times New Roman" w:hAnsi="Times New Roman"/>
          <w:b/>
          <w:bCs/>
        </w:rPr>
        <w:t xml:space="preserve"> DFD</w:t>
      </w:r>
      <w:r w:rsidR="008D63A7" w:rsidRPr="005736C6">
        <w:rPr>
          <w:rFonts w:ascii="Times New Roman" w:hAnsi="Times New Roman"/>
          <w:b/>
          <w:bCs/>
        </w:rPr>
        <w:t xml:space="preserve"> PARA O PCA</w:t>
      </w:r>
    </w:p>
    <w:p w14:paraId="71B93138" w14:textId="77777777" w:rsidR="00887D52" w:rsidRPr="00A37C77" w:rsidRDefault="00887D52" w:rsidP="002F3F43">
      <w:pPr>
        <w:spacing w:line="240" w:lineRule="auto"/>
        <w:jc w:val="both"/>
        <w:rPr>
          <w:rFonts w:ascii="Times New Roman" w:hAnsi="Times New Roman"/>
          <w:color w:val="000000"/>
          <w:sz w:val="24"/>
          <w:szCs w:val="24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122"/>
        <w:gridCol w:w="6372"/>
      </w:tblGrid>
      <w:tr w:rsidR="00887D52" w:rsidRPr="00A37C77" w14:paraId="31FA521B" w14:textId="77777777">
        <w:tc>
          <w:tcPr>
            <w:tcW w:w="8494" w:type="dxa"/>
            <w:gridSpan w:val="2"/>
            <w:shd w:val="clear" w:color="auto" w:fill="FFFFFF"/>
          </w:tcPr>
          <w:p w14:paraId="68A235E4" w14:textId="77777777" w:rsidR="00887D52" w:rsidRPr="00A37C77" w:rsidRDefault="00887D52" w:rsidP="007B1AD1">
            <w:pPr>
              <w:pStyle w:val="PargrafodaLista"/>
              <w:numPr>
                <w:ilvl w:val="0"/>
                <w:numId w:val="3"/>
              </w:numPr>
              <w:spacing w:line="240" w:lineRule="auto"/>
              <w:ind w:left="164" w:firstLine="0"/>
              <w:jc w:val="both"/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</w:pPr>
            <w:r w:rsidRPr="00A37C77"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  <w:t>Identificação do requisitante</w:t>
            </w:r>
          </w:p>
        </w:tc>
      </w:tr>
      <w:tr w:rsidR="00887D52" w:rsidRPr="00A37C77" w14:paraId="69EB31AC" w14:textId="77777777" w:rsidTr="007B1AD1">
        <w:tc>
          <w:tcPr>
            <w:tcW w:w="2122" w:type="dxa"/>
            <w:shd w:val="clear" w:color="auto" w:fill="auto"/>
          </w:tcPr>
          <w:p w14:paraId="6B2CAD53" w14:textId="77777777" w:rsidR="00887D52" w:rsidRPr="00A37C77" w:rsidRDefault="00623FF7" w:rsidP="007B1AD1">
            <w:pPr>
              <w:spacing w:line="240" w:lineRule="auto"/>
              <w:jc w:val="both"/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</w:pPr>
            <w:r w:rsidRPr="00A37C77"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  <w:t>R</w:t>
            </w:r>
            <w:r w:rsidR="00887D52" w:rsidRPr="00A37C77"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  <w:t>equisitante</w:t>
            </w:r>
          </w:p>
        </w:tc>
        <w:tc>
          <w:tcPr>
            <w:tcW w:w="6372" w:type="dxa"/>
            <w:shd w:val="clear" w:color="auto" w:fill="auto"/>
          </w:tcPr>
          <w:p w14:paraId="2C0228FD" w14:textId="77777777" w:rsidR="00887D52" w:rsidRPr="00A37C77" w:rsidRDefault="00887D52" w:rsidP="007B1AD1">
            <w:pPr>
              <w:spacing w:line="240" w:lineRule="auto"/>
              <w:jc w:val="both"/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</w:tc>
      </w:tr>
      <w:tr w:rsidR="00887D52" w:rsidRPr="00A37C77" w14:paraId="2E76AFDD" w14:textId="77777777" w:rsidTr="007B1AD1">
        <w:tc>
          <w:tcPr>
            <w:tcW w:w="2122" w:type="dxa"/>
            <w:shd w:val="clear" w:color="auto" w:fill="auto"/>
          </w:tcPr>
          <w:p w14:paraId="7EDD836C" w14:textId="77777777" w:rsidR="00887D52" w:rsidRPr="00A37C77" w:rsidRDefault="00887D52" w:rsidP="007B1AD1">
            <w:pPr>
              <w:spacing w:line="240" w:lineRule="auto"/>
              <w:jc w:val="both"/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</w:pPr>
            <w:r w:rsidRPr="00A37C77"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  <w:t>Responsável pela demanda:</w:t>
            </w:r>
          </w:p>
        </w:tc>
        <w:tc>
          <w:tcPr>
            <w:tcW w:w="6372" w:type="dxa"/>
            <w:shd w:val="clear" w:color="auto" w:fill="auto"/>
          </w:tcPr>
          <w:p w14:paraId="1307D4AD" w14:textId="77777777" w:rsidR="00887D52" w:rsidRPr="00A37C77" w:rsidRDefault="00887D52" w:rsidP="007B1AD1">
            <w:pPr>
              <w:spacing w:line="240" w:lineRule="auto"/>
              <w:jc w:val="both"/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</w:tc>
      </w:tr>
      <w:tr w:rsidR="00887D52" w:rsidRPr="00A37C77" w14:paraId="3F308873" w14:textId="77777777" w:rsidTr="007B1AD1">
        <w:tc>
          <w:tcPr>
            <w:tcW w:w="2122" w:type="dxa"/>
            <w:shd w:val="clear" w:color="auto" w:fill="auto"/>
          </w:tcPr>
          <w:p w14:paraId="1A4581E9" w14:textId="77777777" w:rsidR="00887D52" w:rsidRPr="00A37C77" w:rsidRDefault="00887D52" w:rsidP="007B1AD1">
            <w:pPr>
              <w:spacing w:line="240" w:lineRule="auto"/>
              <w:jc w:val="both"/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</w:pPr>
            <w:r w:rsidRPr="00A37C77"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  <w:t>Matrícula:</w:t>
            </w:r>
          </w:p>
        </w:tc>
        <w:tc>
          <w:tcPr>
            <w:tcW w:w="6372" w:type="dxa"/>
            <w:shd w:val="clear" w:color="auto" w:fill="auto"/>
          </w:tcPr>
          <w:p w14:paraId="77958C33" w14:textId="77777777" w:rsidR="00887D52" w:rsidRPr="00A37C77" w:rsidRDefault="00887D52" w:rsidP="007B1AD1">
            <w:pPr>
              <w:spacing w:line="240" w:lineRule="auto"/>
              <w:jc w:val="both"/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</w:tc>
      </w:tr>
      <w:tr w:rsidR="00887D52" w:rsidRPr="00A37C77" w14:paraId="0513EFEC" w14:textId="77777777" w:rsidTr="007B1AD1">
        <w:tc>
          <w:tcPr>
            <w:tcW w:w="2122" w:type="dxa"/>
            <w:shd w:val="clear" w:color="auto" w:fill="auto"/>
          </w:tcPr>
          <w:p w14:paraId="43EF6A6F" w14:textId="77777777" w:rsidR="00887D52" w:rsidRPr="00A37C77" w:rsidRDefault="00887D52" w:rsidP="007B1AD1">
            <w:pPr>
              <w:spacing w:line="240" w:lineRule="auto"/>
              <w:jc w:val="both"/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</w:pPr>
            <w:r w:rsidRPr="00A37C77"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  <w:t>E-mail</w:t>
            </w:r>
            <w:r w:rsidR="00204EA3" w:rsidRPr="00A37C77"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  <w:t xml:space="preserve"> institucional</w:t>
            </w:r>
            <w:r w:rsidRPr="00A37C77"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  <w:t>:</w:t>
            </w:r>
          </w:p>
        </w:tc>
        <w:tc>
          <w:tcPr>
            <w:tcW w:w="6372" w:type="dxa"/>
            <w:shd w:val="clear" w:color="auto" w:fill="auto"/>
          </w:tcPr>
          <w:p w14:paraId="52D3092D" w14:textId="77777777" w:rsidR="00887D52" w:rsidRPr="00A37C77" w:rsidRDefault="00887D52" w:rsidP="007B1AD1">
            <w:pPr>
              <w:spacing w:line="240" w:lineRule="auto"/>
              <w:jc w:val="both"/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</w:tc>
      </w:tr>
      <w:tr w:rsidR="00887D52" w:rsidRPr="00A37C77" w14:paraId="3B74603B" w14:textId="77777777" w:rsidTr="007B1AD1">
        <w:tc>
          <w:tcPr>
            <w:tcW w:w="2122" w:type="dxa"/>
            <w:shd w:val="clear" w:color="auto" w:fill="auto"/>
          </w:tcPr>
          <w:p w14:paraId="68E7EBC7" w14:textId="77777777" w:rsidR="00887D52" w:rsidRPr="00A37C77" w:rsidRDefault="00887D52" w:rsidP="007B1AD1">
            <w:pPr>
              <w:spacing w:line="240" w:lineRule="auto"/>
              <w:jc w:val="both"/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</w:pPr>
            <w:r w:rsidRPr="00A37C77"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  <w:t>Telefone:</w:t>
            </w:r>
          </w:p>
        </w:tc>
        <w:tc>
          <w:tcPr>
            <w:tcW w:w="6372" w:type="dxa"/>
            <w:shd w:val="clear" w:color="auto" w:fill="auto"/>
          </w:tcPr>
          <w:p w14:paraId="244D103B" w14:textId="77777777" w:rsidR="00887D52" w:rsidRPr="00A37C77" w:rsidRDefault="00204EA3" w:rsidP="007B1AD1">
            <w:pPr>
              <w:spacing w:line="240" w:lineRule="auto"/>
              <w:jc w:val="both"/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</w:pPr>
            <w:r w:rsidRPr="00A37C77">
              <w:rPr>
                <w:rFonts w:ascii="Times New Roman" w:hAnsi="Times New Roman"/>
                <w:b/>
                <w:bCs/>
                <w:color w:val="FF0000"/>
                <w:sz w:val="24"/>
                <w:szCs w:val="24"/>
              </w:rPr>
              <w:t>(</w:t>
            </w:r>
            <w:r w:rsidR="00F575F8" w:rsidRPr="00A37C77">
              <w:rPr>
                <w:rFonts w:ascii="Times New Roman" w:hAnsi="Times New Roman"/>
                <w:b/>
                <w:bCs/>
                <w:color w:val="FF0000"/>
                <w:sz w:val="24"/>
                <w:szCs w:val="24"/>
              </w:rPr>
              <w:t>E</w:t>
            </w:r>
            <w:r w:rsidRPr="00A37C77">
              <w:rPr>
                <w:rFonts w:ascii="Times New Roman" w:hAnsi="Times New Roman"/>
                <w:b/>
                <w:bCs/>
                <w:color w:val="FF0000"/>
                <w:sz w:val="24"/>
                <w:szCs w:val="24"/>
              </w:rPr>
              <w:t>vitar disponibilizar telefone pessoal – documentos do processo de licitação são públicos)</w:t>
            </w:r>
          </w:p>
        </w:tc>
      </w:tr>
    </w:tbl>
    <w:p w14:paraId="7A9C8522" w14:textId="77777777" w:rsidR="008C28C6" w:rsidRPr="00A37C77" w:rsidRDefault="008C28C6">
      <w:pPr>
        <w:rPr>
          <w:rFonts w:ascii="Times New Roman" w:hAnsi="Times New Roman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122"/>
        <w:gridCol w:w="6372"/>
      </w:tblGrid>
      <w:tr w:rsidR="00887D52" w:rsidRPr="00A37C77" w14:paraId="2AAE488D" w14:textId="77777777">
        <w:tc>
          <w:tcPr>
            <w:tcW w:w="8494" w:type="dxa"/>
            <w:gridSpan w:val="2"/>
            <w:shd w:val="clear" w:color="auto" w:fill="FFFFFF"/>
          </w:tcPr>
          <w:p w14:paraId="61AC510D" w14:textId="77777777" w:rsidR="00887D52" w:rsidRPr="00A37C77" w:rsidRDefault="00887D52" w:rsidP="007B1AD1">
            <w:pPr>
              <w:pStyle w:val="PargrafodaLista"/>
              <w:numPr>
                <w:ilvl w:val="0"/>
                <w:numId w:val="3"/>
              </w:numPr>
              <w:spacing w:line="240" w:lineRule="auto"/>
              <w:ind w:left="164" w:firstLine="0"/>
              <w:jc w:val="both"/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</w:pPr>
            <w:r w:rsidRPr="00A37C77"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  <w:t>Identificação da demanda</w:t>
            </w:r>
          </w:p>
        </w:tc>
      </w:tr>
      <w:tr w:rsidR="00045647" w:rsidRPr="00A37C77" w14:paraId="0DDB840B" w14:textId="77777777" w:rsidTr="007B1AD1">
        <w:tc>
          <w:tcPr>
            <w:tcW w:w="2122" w:type="dxa"/>
            <w:shd w:val="clear" w:color="auto" w:fill="auto"/>
          </w:tcPr>
          <w:p w14:paraId="7B22011E" w14:textId="77777777" w:rsidR="00045647" w:rsidRPr="00A37C77" w:rsidRDefault="00045647" w:rsidP="007B1AD1">
            <w:pPr>
              <w:spacing w:line="240" w:lineRule="auto"/>
              <w:jc w:val="both"/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</w:pPr>
            <w:r w:rsidRPr="00A37C77"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  <w:t>Objeto:</w:t>
            </w:r>
          </w:p>
        </w:tc>
        <w:tc>
          <w:tcPr>
            <w:tcW w:w="6372" w:type="dxa"/>
            <w:shd w:val="clear" w:color="auto" w:fill="auto"/>
          </w:tcPr>
          <w:p w14:paraId="6291C911" w14:textId="77777777" w:rsidR="00045647" w:rsidRPr="00A37C77" w:rsidRDefault="00045647" w:rsidP="007B1AD1">
            <w:pPr>
              <w:spacing w:line="240" w:lineRule="auto"/>
              <w:jc w:val="both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A37C77">
              <w:rPr>
                <w:rFonts w:ascii="Times New Roman" w:hAnsi="Times New Roman"/>
                <w:b/>
                <w:bCs/>
                <w:color w:val="FF0000"/>
                <w:sz w:val="24"/>
                <w:szCs w:val="24"/>
              </w:rPr>
              <w:t>(se houver itens, acrescentar)</w:t>
            </w:r>
          </w:p>
        </w:tc>
      </w:tr>
      <w:tr w:rsidR="00045647" w:rsidRPr="00A37C77" w14:paraId="38EE1667" w14:textId="77777777" w:rsidTr="007B1AD1">
        <w:tc>
          <w:tcPr>
            <w:tcW w:w="2122" w:type="dxa"/>
            <w:shd w:val="clear" w:color="auto" w:fill="auto"/>
          </w:tcPr>
          <w:p w14:paraId="39655EEE" w14:textId="77777777" w:rsidR="00045647" w:rsidRPr="00A37C77" w:rsidRDefault="00045647" w:rsidP="007B1AD1">
            <w:pPr>
              <w:spacing w:line="240" w:lineRule="auto"/>
              <w:jc w:val="both"/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</w:pPr>
            <w:r w:rsidRPr="00A37C77"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  <w:t>Quantidade:</w:t>
            </w:r>
          </w:p>
        </w:tc>
        <w:tc>
          <w:tcPr>
            <w:tcW w:w="6372" w:type="dxa"/>
            <w:shd w:val="clear" w:color="auto" w:fill="auto"/>
          </w:tcPr>
          <w:p w14:paraId="00F7AE80" w14:textId="77777777" w:rsidR="00045647" w:rsidRPr="00A37C77" w:rsidRDefault="00045647" w:rsidP="007B1AD1">
            <w:pPr>
              <w:spacing w:line="240" w:lineRule="auto"/>
              <w:jc w:val="both"/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</w:tc>
      </w:tr>
      <w:tr w:rsidR="00045647" w:rsidRPr="00A37C77" w14:paraId="2D123B71" w14:textId="77777777" w:rsidTr="007B1AD1">
        <w:tc>
          <w:tcPr>
            <w:tcW w:w="2122" w:type="dxa"/>
            <w:shd w:val="clear" w:color="auto" w:fill="auto"/>
          </w:tcPr>
          <w:p w14:paraId="20DE4636" w14:textId="77777777" w:rsidR="00045647" w:rsidRPr="00A37C77" w:rsidRDefault="00045647" w:rsidP="007B1AD1">
            <w:pPr>
              <w:spacing w:line="240" w:lineRule="auto"/>
              <w:jc w:val="both"/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</w:pPr>
            <w:r w:rsidRPr="00A37C77"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  <w:t>Unidade de medida:</w:t>
            </w:r>
          </w:p>
        </w:tc>
        <w:tc>
          <w:tcPr>
            <w:tcW w:w="6372" w:type="dxa"/>
            <w:shd w:val="clear" w:color="auto" w:fill="auto"/>
          </w:tcPr>
          <w:p w14:paraId="0A384DED" w14:textId="77777777" w:rsidR="00045647" w:rsidRPr="00A37C77" w:rsidRDefault="00045647" w:rsidP="007B1AD1">
            <w:pPr>
              <w:spacing w:line="240" w:lineRule="auto"/>
              <w:jc w:val="both"/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</w:tc>
      </w:tr>
    </w:tbl>
    <w:p w14:paraId="2F7F1653" w14:textId="77777777" w:rsidR="00E51938" w:rsidRPr="00A37C77" w:rsidRDefault="00E51938" w:rsidP="002F3F43">
      <w:pPr>
        <w:spacing w:line="240" w:lineRule="auto"/>
        <w:jc w:val="both"/>
        <w:rPr>
          <w:rFonts w:ascii="Times New Roman" w:hAnsi="Times New Roman"/>
          <w:color w:val="000000"/>
          <w:sz w:val="24"/>
          <w:szCs w:val="24"/>
        </w:rPr>
      </w:pPr>
    </w:p>
    <w:p w14:paraId="39883170" w14:textId="77777777" w:rsidR="004F01DF" w:rsidRPr="00A37C77" w:rsidRDefault="004F01DF" w:rsidP="002F3F43">
      <w:pPr>
        <w:spacing w:line="240" w:lineRule="auto"/>
        <w:jc w:val="both"/>
        <w:rPr>
          <w:rFonts w:ascii="Times New Roman" w:hAnsi="Times New Roman"/>
          <w:b/>
          <w:bCs/>
          <w:color w:val="FF0000"/>
          <w:sz w:val="24"/>
          <w:szCs w:val="24"/>
        </w:rPr>
      </w:pPr>
      <w:r w:rsidRPr="00A37C77">
        <w:rPr>
          <w:rFonts w:ascii="Times New Roman" w:hAnsi="Times New Roman"/>
          <w:b/>
          <w:bCs/>
          <w:color w:val="FF0000"/>
          <w:sz w:val="24"/>
          <w:szCs w:val="24"/>
          <w:highlight w:val="yellow"/>
        </w:rPr>
        <w:t xml:space="preserve">OU </w:t>
      </w:r>
      <w:r w:rsidR="001B34A3" w:rsidRPr="00A37C77">
        <w:rPr>
          <w:rFonts w:ascii="Times New Roman" w:hAnsi="Times New Roman"/>
          <w:b/>
          <w:bCs/>
          <w:color w:val="FF0000"/>
          <w:sz w:val="24"/>
          <w:szCs w:val="24"/>
          <w:highlight w:val="yellow"/>
        </w:rPr>
        <w:t>(utilizar a tabela abaixo no caso de renovação)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122"/>
        <w:gridCol w:w="6372"/>
      </w:tblGrid>
      <w:tr w:rsidR="004F01DF" w:rsidRPr="00A37C77" w14:paraId="22B31837" w14:textId="77777777">
        <w:tc>
          <w:tcPr>
            <w:tcW w:w="8494" w:type="dxa"/>
            <w:gridSpan w:val="2"/>
            <w:shd w:val="clear" w:color="auto" w:fill="FFFFFF"/>
          </w:tcPr>
          <w:p w14:paraId="38DD73E0" w14:textId="77777777" w:rsidR="004F01DF" w:rsidRPr="00A37C77" w:rsidRDefault="004F01DF" w:rsidP="007B1AD1">
            <w:pPr>
              <w:pStyle w:val="PargrafodaLista"/>
              <w:numPr>
                <w:ilvl w:val="0"/>
                <w:numId w:val="17"/>
              </w:numPr>
              <w:spacing w:line="240" w:lineRule="auto"/>
              <w:ind w:left="164" w:firstLine="0"/>
              <w:jc w:val="both"/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</w:pPr>
            <w:r w:rsidRPr="00A37C77"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  <w:t>Identificação do contrato objeto de renovação</w:t>
            </w:r>
          </w:p>
        </w:tc>
      </w:tr>
      <w:tr w:rsidR="004F01DF" w:rsidRPr="00A37C77" w14:paraId="01CC7852" w14:textId="77777777" w:rsidTr="007B1AD1">
        <w:tc>
          <w:tcPr>
            <w:tcW w:w="2122" w:type="dxa"/>
            <w:shd w:val="clear" w:color="auto" w:fill="auto"/>
          </w:tcPr>
          <w:p w14:paraId="4BB4C687" w14:textId="77777777" w:rsidR="004F01DF" w:rsidRPr="00A37C77" w:rsidRDefault="004F01DF" w:rsidP="007B1AD1">
            <w:pPr>
              <w:spacing w:line="240" w:lineRule="auto"/>
              <w:jc w:val="both"/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</w:pPr>
            <w:r w:rsidRPr="00A37C77"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  <w:t>Objeto:</w:t>
            </w:r>
          </w:p>
        </w:tc>
        <w:tc>
          <w:tcPr>
            <w:tcW w:w="6372" w:type="dxa"/>
            <w:shd w:val="clear" w:color="auto" w:fill="auto"/>
          </w:tcPr>
          <w:p w14:paraId="71310CFF" w14:textId="77777777" w:rsidR="004F01DF" w:rsidRPr="00A37C77" w:rsidRDefault="00045647" w:rsidP="007B1AD1">
            <w:pPr>
              <w:spacing w:line="240" w:lineRule="auto"/>
              <w:jc w:val="both"/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</w:pPr>
            <w:r w:rsidRPr="00A37C77">
              <w:rPr>
                <w:rFonts w:ascii="Times New Roman" w:hAnsi="Times New Roman"/>
                <w:b/>
                <w:bCs/>
                <w:color w:val="FF0000"/>
                <w:sz w:val="24"/>
                <w:szCs w:val="24"/>
              </w:rPr>
              <w:t>(se houver itens, acrescentar)</w:t>
            </w:r>
          </w:p>
        </w:tc>
      </w:tr>
      <w:tr w:rsidR="004F01DF" w:rsidRPr="00A37C77" w14:paraId="2BD8AAEA" w14:textId="77777777" w:rsidTr="007B1AD1">
        <w:tc>
          <w:tcPr>
            <w:tcW w:w="2122" w:type="dxa"/>
            <w:shd w:val="clear" w:color="auto" w:fill="auto"/>
          </w:tcPr>
          <w:p w14:paraId="1C3081A3" w14:textId="77777777" w:rsidR="004F01DF" w:rsidRPr="00A37C77" w:rsidRDefault="004F01DF" w:rsidP="007B1AD1">
            <w:pPr>
              <w:spacing w:line="240" w:lineRule="auto"/>
              <w:jc w:val="both"/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</w:pPr>
            <w:r w:rsidRPr="00A37C77"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  <w:t>Quantidade:</w:t>
            </w:r>
          </w:p>
        </w:tc>
        <w:tc>
          <w:tcPr>
            <w:tcW w:w="6372" w:type="dxa"/>
            <w:shd w:val="clear" w:color="auto" w:fill="auto"/>
          </w:tcPr>
          <w:p w14:paraId="0BEA0544" w14:textId="77777777" w:rsidR="004F01DF" w:rsidRPr="00A37C77" w:rsidRDefault="004F01DF" w:rsidP="007B1AD1">
            <w:pPr>
              <w:spacing w:line="240" w:lineRule="auto"/>
              <w:jc w:val="both"/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</w:tc>
      </w:tr>
      <w:tr w:rsidR="004F01DF" w:rsidRPr="00A37C77" w14:paraId="3807C9B8" w14:textId="77777777" w:rsidTr="007B1AD1">
        <w:tc>
          <w:tcPr>
            <w:tcW w:w="2122" w:type="dxa"/>
            <w:shd w:val="clear" w:color="auto" w:fill="auto"/>
          </w:tcPr>
          <w:p w14:paraId="3221A91A" w14:textId="77777777" w:rsidR="004F01DF" w:rsidRPr="00A37C77" w:rsidRDefault="004F01DF" w:rsidP="007B1AD1">
            <w:pPr>
              <w:spacing w:line="240" w:lineRule="auto"/>
              <w:jc w:val="both"/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</w:pPr>
            <w:r w:rsidRPr="00A37C77"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  <w:t>Unidade de medida:</w:t>
            </w:r>
          </w:p>
        </w:tc>
        <w:tc>
          <w:tcPr>
            <w:tcW w:w="6372" w:type="dxa"/>
            <w:shd w:val="clear" w:color="auto" w:fill="auto"/>
          </w:tcPr>
          <w:p w14:paraId="506118F8" w14:textId="77777777" w:rsidR="004F01DF" w:rsidRPr="00A37C77" w:rsidRDefault="004F01DF" w:rsidP="007B1AD1">
            <w:pPr>
              <w:spacing w:line="240" w:lineRule="auto"/>
              <w:jc w:val="both"/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</w:tc>
      </w:tr>
      <w:tr w:rsidR="00BC4D67" w:rsidRPr="00A37C77" w14:paraId="71FD4493" w14:textId="77777777" w:rsidTr="007B1AD1">
        <w:tc>
          <w:tcPr>
            <w:tcW w:w="2122" w:type="dxa"/>
            <w:shd w:val="clear" w:color="auto" w:fill="auto"/>
          </w:tcPr>
          <w:p w14:paraId="1DD279B4" w14:textId="77777777" w:rsidR="00BC4D67" w:rsidRPr="00A37C77" w:rsidRDefault="00BC4D67" w:rsidP="007B1AD1">
            <w:pPr>
              <w:spacing w:line="240" w:lineRule="auto"/>
              <w:jc w:val="both"/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</w:pPr>
            <w:r w:rsidRPr="00A37C77"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  <w:t>Contrato nº:</w:t>
            </w:r>
          </w:p>
        </w:tc>
        <w:tc>
          <w:tcPr>
            <w:tcW w:w="6372" w:type="dxa"/>
            <w:shd w:val="clear" w:color="auto" w:fill="auto"/>
          </w:tcPr>
          <w:p w14:paraId="2E93AA69" w14:textId="77777777" w:rsidR="00BC4D67" w:rsidRPr="00A37C77" w:rsidRDefault="00BC4D67" w:rsidP="007B1AD1">
            <w:pPr>
              <w:spacing w:line="240" w:lineRule="auto"/>
              <w:jc w:val="both"/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</w:tc>
      </w:tr>
      <w:tr w:rsidR="00BC4D67" w:rsidRPr="00A37C77" w14:paraId="7B5E8EDF" w14:textId="77777777" w:rsidTr="007B1AD1">
        <w:tc>
          <w:tcPr>
            <w:tcW w:w="2122" w:type="dxa"/>
            <w:shd w:val="clear" w:color="auto" w:fill="auto"/>
          </w:tcPr>
          <w:p w14:paraId="1C3CB1B7" w14:textId="77777777" w:rsidR="00BC4D67" w:rsidRPr="00A37C77" w:rsidRDefault="00BC4D67" w:rsidP="007B1AD1">
            <w:pPr>
              <w:spacing w:line="240" w:lineRule="auto"/>
              <w:jc w:val="both"/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</w:pPr>
            <w:r w:rsidRPr="00A37C77"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  <w:t xml:space="preserve">Contratada: </w:t>
            </w:r>
          </w:p>
        </w:tc>
        <w:tc>
          <w:tcPr>
            <w:tcW w:w="6372" w:type="dxa"/>
            <w:shd w:val="clear" w:color="auto" w:fill="auto"/>
          </w:tcPr>
          <w:p w14:paraId="5F7A8C20" w14:textId="77777777" w:rsidR="00BC4D67" w:rsidRPr="00A37C77" w:rsidRDefault="00BC4D67" w:rsidP="007B1AD1">
            <w:pPr>
              <w:spacing w:line="240" w:lineRule="auto"/>
              <w:jc w:val="both"/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</w:tc>
      </w:tr>
    </w:tbl>
    <w:p w14:paraId="759C0CC0" w14:textId="77777777" w:rsidR="006E46D3" w:rsidRPr="00A37C77" w:rsidRDefault="006E46D3" w:rsidP="002F3F43">
      <w:pPr>
        <w:spacing w:line="240" w:lineRule="auto"/>
        <w:jc w:val="both"/>
        <w:rPr>
          <w:rFonts w:ascii="Times New Roman" w:hAnsi="Times New Roman"/>
          <w:color w:val="000000"/>
          <w:sz w:val="24"/>
          <w:szCs w:val="24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8494"/>
      </w:tblGrid>
      <w:tr w:rsidR="00887D52" w:rsidRPr="00A37C77" w14:paraId="2B9EAF2B" w14:textId="77777777">
        <w:tc>
          <w:tcPr>
            <w:tcW w:w="8494" w:type="dxa"/>
            <w:shd w:val="clear" w:color="auto" w:fill="FFFFFF"/>
          </w:tcPr>
          <w:p w14:paraId="7EA218CF" w14:textId="77777777" w:rsidR="00887D52" w:rsidRPr="00A37C77" w:rsidRDefault="00887D52" w:rsidP="007B1AD1">
            <w:pPr>
              <w:pStyle w:val="PargrafodaLista"/>
              <w:numPr>
                <w:ilvl w:val="0"/>
                <w:numId w:val="17"/>
              </w:numPr>
              <w:spacing w:line="240" w:lineRule="auto"/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</w:pPr>
            <w:r w:rsidRPr="00A37C77"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  <w:t>Justificativa</w:t>
            </w:r>
          </w:p>
        </w:tc>
      </w:tr>
      <w:tr w:rsidR="00887D52" w:rsidRPr="00A37C77" w14:paraId="41E59664" w14:textId="77777777" w:rsidTr="007B1AD1">
        <w:tc>
          <w:tcPr>
            <w:tcW w:w="8494" w:type="dxa"/>
            <w:shd w:val="clear" w:color="auto" w:fill="auto"/>
          </w:tcPr>
          <w:p w14:paraId="01B2C2BE" w14:textId="77777777" w:rsidR="00887D52" w:rsidRPr="00A37C77" w:rsidRDefault="001B168C" w:rsidP="007B1AD1">
            <w:pPr>
              <w:spacing w:line="240" w:lineRule="auto"/>
              <w:jc w:val="both"/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</w:pPr>
            <w:r w:rsidRPr="00A37C77">
              <w:rPr>
                <w:rFonts w:ascii="Times New Roman" w:hAnsi="Times New Roman"/>
                <w:b/>
                <w:bCs/>
                <w:color w:val="FF0000"/>
                <w:sz w:val="24"/>
                <w:szCs w:val="24"/>
              </w:rPr>
              <w:t>(Descrever a necessidade da Administração e justificar a importância da contratação)</w:t>
            </w:r>
          </w:p>
        </w:tc>
      </w:tr>
    </w:tbl>
    <w:p w14:paraId="1FC749FB" w14:textId="77777777" w:rsidR="00F575F8" w:rsidRPr="00A37C77" w:rsidRDefault="00F575F8" w:rsidP="002F3F43">
      <w:pPr>
        <w:spacing w:line="240" w:lineRule="auto"/>
        <w:jc w:val="both"/>
        <w:rPr>
          <w:rFonts w:ascii="Times New Roman" w:hAnsi="Times New Roman"/>
          <w:color w:val="000000"/>
          <w:sz w:val="24"/>
          <w:szCs w:val="24"/>
        </w:rPr>
      </w:pPr>
    </w:p>
    <w:p w14:paraId="3B6DEFE3" w14:textId="77777777" w:rsidR="008D63A7" w:rsidRDefault="008D63A7" w:rsidP="002F3F43">
      <w:pPr>
        <w:spacing w:line="240" w:lineRule="auto"/>
        <w:jc w:val="both"/>
        <w:rPr>
          <w:rFonts w:ascii="Times New Roman" w:hAnsi="Times New Roman"/>
          <w:color w:val="000000"/>
          <w:sz w:val="24"/>
          <w:szCs w:val="24"/>
        </w:rPr>
      </w:pPr>
    </w:p>
    <w:p w14:paraId="039898CE" w14:textId="77777777" w:rsidR="006E46D3" w:rsidRPr="00A37C77" w:rsidRDefault="006E46D3">
      <w:pPr>
        <w:shd w:val="clear" w:color="auto" w:fill="FFFFFF"/>
        <w:spacing w:line="240" w:lineRule="auto"/>
        <w:jc w:val="both"/>
        <w:rPr>
          <w:rFonts w:ascii="Times New Roman" w:hAnsi="Times New Roman"/>
          <w:color w:val="000000"/>
          <w:sz w:val="24"/>
          <w:szCs w:val="24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8494"/>
      </w:tblGrid>
      <w:tr w:rsidR="00F575F8" w:rsidRPr="00A37C77" w14:paraId="28A057B8" w14:textId="77777777">
        <w:tc>
          <w:tcPr>
            <w:tcW w:w="8494" w:type="dxa"/>
            <w:shd w:val="clear" w:color="auto" w:fill="FFFFFF"/>
          </w:tcPr>
          <w:p w14:paraId="102AD94D" w14:textId="77777777" w:rsidR="00F575F8" w:rsidRPr="00A37C77" w:rsidRDefault="00F575F8">
            <w:pPr>
              <w:pStyle w:val="PargrafodaLista"/>
              <w:numPr>
                <w:ilvl w:val="0"/>
                <w:numId w:val="17"/>
              </w:numPr>
              <w:shd w:val="clear" w:color="auto" w:fill="FFFFFF"/>
              <w:tabs>
                <w:tab w:val="left" w:pos="447"/>
              </w:tabs>
              <w:spacing w:after="0" w:line="240" w:lineRule="auto"/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</w:pPr>
            <w:r w:rsidRPr="00A37C77"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  <w:t>Estimativa preliminar do valor da contratação</w:t>
            </w:r>
          </w:p>
          <w:p w14:paraId="56DF16DE" w14:textId="77777777" w:rsidR="00F575F8" w:rsidRDefault="00F575F8">
            <w:pPr>
              <w:shd w:val="clear" w:color="auto" w:fill="FFFFFF"/>
              <w:tabs>
                <w:tab w:val="left" w:pos="447"/>
                <w:tab w:val="left" w:pos="6826"/>
              </w:tabs>
              <w:spacing w:after="0" w:line="240" w:lineRule="auto"/>
              <w:ind w:left="164"/>
              <w:jc w:val="both"/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</w:pPr>
            <w:r w:rsidRPr="00A37C77"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  <w:t>(procedimento simplificado)</w:t>
            </w:r>
          </w:p>
          <w:p w14:paraId="477D2FD2" w14:textId="77777777" w:rsidR="00133CC8" w:rsidRPr="00A37C77" w:rsidRDefault="00133CC8">
            <w:pPr>
              <w:shd w:val="clear" w:color="auto" w:fill="FFFFFF"/>
              <w:tabs>
                <w:tab w:val="left" w:pos="447"/>
                <w:tab w:val="left" w:pos="6826"/>
              </w:tabs>
              <w:spacing w:after="0" w:line="240" w:lineRule="auto"/>
              <w:ind w:left="164"/>
              <w:jc w:val="both"/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</w:pPr>
          </w:p>
        </w:tc>
      </w:tr>
      <w:tr w:rsidR="00F575F8" w:rsidRPr="00A37C77" w14:paraId="23D0465B" w14:textId="77777777">
        <w:tc>
          <w:tcPr>
            <w:tcW w:w="8494" w:type="dxa"/>
            <w:shd w:val="clear" w:color="auto" w:fill="FFFFFF"/>
          </w:tcPr>
          <w:p w14:paraId="2A51EBD0" w14:textId="77777777" w:rsidR="00F575F8" w:rsidRPr="00A37C77" w:rsidRDefault="001B168C" w:rsidP="007B1AD1">
            <w:pPr>
              <w:spacing w:line="240" w:lineRule="auto"/>
              <w:jc w:val="both"/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</w:pPr>
            <w:r w:rsidRPr="00A37C77">
              <w:rPr>
                <w:rFonts w:ascii="Times New Roman" w:hAnsi="Times New Roman"/>
                <w:b/>
                <w:bCs/>
                <w:color w:val="FF0000"/>
                <w:sz w:val="24"/>
                <w:szCs w:val="24"/>
              </w:rPr>
              <w:t>(Não se exige o mesmo rigor metodológico da pesquisa de preços)</w:t>
            </w:r>
          </w:p>
        </w:tc>
      </w:tr>
    </w:tbl>
    <w:p w14:paraId="0827E8F4" w14:textId="77777777" w:rsidR="0006709D" w:rsidRDefault="0006709D" w:rsidP="00374459">
      <w:pPr>
        <w:spacing w:line="240" w:lineRule="auto"/>
        <w:jc w:val="both"/>
        <w:rPr>
          <w:rFonts w:ascii="Times New Roman" w:hAnsi="Times New Roman"/>
          <w:b/>
          <w:bCs/>
          <w:color w:val="FF0000"/>
          <w:sz w:val="24"/>
          <w:szCs w:val="24"/>
          <w:highlight w:val="yellow"/>
        </w:rPr>
      </w:pPr>
    </w:p>
    <w:p w14:paraId="7E208E96" w14:textId="77777777" w:rsidR="00374459" w:rsidRPr="00A37C77" w:rsidRDefault="00374459" w:rsidP="00374459">
      <w:pPr>
        <w:spacing w:line="240" w:lineRule="auto"/>
        <w:jc w:val="both"/>
        <w:rPr>
          <w:rFonts w:ascii="Times New Roman" w:hAnsi="Times New Roman"/>
          <w:b/>
          <w:bCs/>
          <w:color w:val="FF0000"/>
          <w:sz w:val="24"/>
          <w:szCs w:val="24"/>
        </w:rPr>
      </w:pPr>
      <w:r w:rsidRPr="00A37C77">
        <w:rPr>
          <w:rFonts w:ascii="Times New Roman" w:hAnsi="Times New Roman"/>
          <w:b/>
          <w:bCs/>
          <w:color w:val="FF0000"/>
          <w:sz w:val="24"/>
          <w:szCs w:val="24"/>
          <w:highlight w:val="yellow"/>
        </w:rPr>
        <w:t>OU (utilizar a tabela abaixo no caso de renovação)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106"/>
        <w:gridCol w:w="4388"/>
      </w:tblGrid>
      <w:tr w:rsidR="00374459" w:rsidRPr="00A37C77" w14:paraId="0BDA9EC0" w14:textId="77777777">
        <w:tc>
          <w:tcPr>
            <w:tcW w:w="8494" w:type="dxa"/>
            <w:gridSpan w:val="2"/>
            <w:shd w:val="clear" w:color="auto" w:fill="FFFFFF"/>
          </w:tcPr>
          <w:p w14:paraId="420B084D" w14:textId="77777777" w:rsidR="00374459" w:rsidRDefault="0006709D" w:rsidP="0006709D">
            <w:pPr>
              <w:pStyle w:val="PargrafodaLista"/>
              <w:tabs>
                <w:tab w:val="left" w:pos="447"/>
              </w:tabs>
              <w:spacing w:after="0" w:line="240" w:lineRule="auto"/>
              <w:ind w:left="709"/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  <w:shd w:val="clear" w:color="auto" w:fill="FFFFFF"/>
              </w:rPr>
            </w:pPr>
            <w:r w:rsidRPr="0006709D"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  <w:t>4.</w:t>
            </w:r>
            <w:r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  <w:t xml:space="preserve"> </w:t>
            </w:r>
            <w:r w:rsidR="00374459"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  <w:shd w:val="clear" w:color="auto" w:fill="FFFFFF"/>
              </w:rPr>
              <w:t>Valor da contratação</w:t>
            </w:r>
          </w:p>
          <w:p w14:paraId="3C4A5CE5" w14:textId="77777777" w:rsidR="00133CC8" w:rsidRPr="00A37C77" w:rsidRDefault="00133CC8" w:rsidP="0006709D">
            <w:pPr>
              <w:pStyle w:val="PargrafodaLista"/>
              <w:tabs>
                <w:tab w:val="left" w:pos="447"/>
              </w:tabs>
              <w:spacing w:after="0" w:line="240" w:lineRule="auto"/>
              <w:ind w:left="709"/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</w:pPr>
          </w:p>
        </w:tc>
      </w:tr>
      <w:tr w:rsidR="00374459" w:rsidRPr="00A37C77" w14:paraId="06BCB3A5" w14:textId="77777777" w:rsidTr="007B1AD1">
        <w:trPr>
          <w:trHeight w:val="225"/>
        </w:trPr>
        <w:tc>
          <w:tcPr>
            <w:tcW w:w="4106" w:type="dxa"/>
            <w:shd w:val="clear" w:color="auto" w:fill="auto"/>
          </w:tcPr>
          <w:p w14:paraId="5D08F242" w14:textId="77777777" w:rsidR="00374459" w:rsidRPr="00A37C77" w:rsidRDefault="00374459" w:rsidP="007B1AD1">
            <w:pPr>
              <w:spacing w:line="240" w:lineRule="auto"/>
              <w:jc w:val="both"/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</w:pPr>
            <w:r w:rsidRPr="00A37C77"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  <w:t>Valor total e atualizado do contrato:</w:t>
            </w:r>
          </w:p>
        </w:tc>
        <w:tc>
          <w:tcPr>
            <w:tcW w:w="4388" w:type="dxa"/>
            <w:shd w:val="clear" w:color="auto" w:fill="auto"/>
          </w:tcPr>
          <w:p w14:paraId="3B42A4E5" w14:textId="77777777" w:rsidR="00374459" w:rsidRPr="00A37C77" w:rsidRDefault="00374459" w:rsidP="007B1AD1">
            <w:pPr>
              <w:spacing w:line="240" w:lineRule="auto"/>
              <w:jc w:val="both"/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</w:pPr>
          </w:p>
        </w:tc>
      </w:tr>
      <w:tr w:rsidR="00374459" w:rsidRPr="00A37C77" w14:paraId="4B6397EF" w14:textId="77777777" w:rsidTr="007B1AD1">
        <w:trPr>
          <w:trHeight w:val="225"/>
        </w:trPr>
        <w:tc>
          <w:tcPr>
            <w:tcW w:w="4106" w:type="dxa"/>
            <w:shd w:val="clear" w:color="auto" w:fill="auto"/>
          </w:tcPr>
          <w:p w14:paraId="10447B3D" w14:textId="77777777" w:rsidR="00374459" w:rsidRPr="00A37C77" w:rsidRDefault="00374459" w:rsidP="007B1AD1">
            <w:pPr>
              <w:spacing w:line="240" w:lineRule="auto"/>
              <w:jc w:val="both"/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</w:pPr>
            <w:r w:rsidRPr="00A37C77"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  <w:t>Valor a</w:t>
            </w:r>
            <w:r w:rsidR="003D313F" w:rsidRPr="00A37C77"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  <w:t xml:space="preserve">tualizado a </w:t>
            </w:r>
            <w:r w:rsidRPr="00A37C77"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  <w:t xml:space="preserve">ser despendido no próximo </w:t>
            </w:r>
            <w:r w:rsidR="00C515B9" w:rsidRPr="00A37C77"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  <w:t xml:space="preserve">exercício: </w:t>
            </w:r>
          </w:p>
        </w:tc>
        <w:tc>
          <w:tcPr>
            <w:tcW w:w="4388" w:type="dxa"/>
            <w:shd w:val="clear" w:color="auto" w:fill="auto"/>
          </w:tcPr>
          <w:p w14:paraId="2E3892C7" w14:textId="77777777" w:rsidR="00374459" w:rsidRPr="00A37C77" w:rsidRDefault="00374459" w:rsidP="007B1AD1">
            <w:pPr>
              <w:spacing w:line="240" w:lineRule="auto"/>
              <w:jc w:val="both"/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</w:pPr>
          </w:p>
        </w:tc>
      </w:tr>
    </w:tbl>
    <w:p w14:paraId="46C89C24" w14:textId="77777777" w:rsidR="00374459" w:rsidRPr="00A37C77" w:rsidRDefault="00374459" w:rsidP="002F3F43">
      <w:pPr>
        <w:spacing w:line="240" w:lineRule="auto"/>
        <w:jc w:val="both"/>
        <w:rPr>
          <w:rFonts w:ascii="Times New Roman" w:hAnsi="Times New Roman"/>
          <w:color w:val="000000"/>
          <w:sz w:val="24"/>
          <w:szCs w:val="24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8494"/>
      </w:tblGrid>
      <w:tr w:rsidR="00F575F8" w:rsidRPr="00A37C77" w14:paraId="3A4E188D" w14:textId="77777777">
        <w:tc>
          <w:tcPr>
            <w:tcW w:w="8494" w:type="dxa"/>
            <w:shd w:val="clear" w:color="auto" w:fill="FFFFFF"/>
          </w:tcPr>
          <w:p w14:paraId="191AF5A2" w14:textId="77777777" w:rsidR="00F575F8" w:rsidRPr="00A37C77" w:rsidRDefault="00F575F8" w:rsidP="0006709D">
            <w:pPr>
              <w:pStyle w:val="PargrafodaLista"/>
              <w:numPr>
                <w:ilvl w:val="0"/>
                <w:numId w:val="19"/>
              </w:numPr>
              <w:tabs>
                <w:tab w:val="left" w:pos="447"/>
              </w:tabs>
              <w:spacing w:line="240" w:lineRule="auto"/>
              <w:jc w:val="both"/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</w:pPr>
            <w:r w:rsidRPr="00133CC8"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  <w:t>Data pretendida para a conclusão da contratação</w:t>
            </w:r>
          </w:p>
        </w:tc>
      </w:tr>
      <w:tr w:rsidR="00F575F8" w:rsidRPr="00A37C77" w14:paraId="568D372F" w14:textId="77777777" w:rsidTr="007B1AD1">
        <w:tc>
          <w:tcPr>
            <w:tcW w:w="8494" w:type="dxa"/>
            <w:shd w:val="clear" w:color="auto" w:fill="auto"/>
          </w:tcPr>
          <w:p w14:paraId="6110A4C0" w14:textId="77777777" w:rsidR="00F575F8" w:rsidRPr="00A37C77" w:rsidRDefault="00F575F8" w:rsidP="007B1AD1">
            <w:pPr>
              <w:spacing w:line="240" w:lineRule="auto"/>
              <w:jc w:val="both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A37C77">
              <w:rPr>
                <w:rFonts w:ascii="Times New Roman" w:hAnsi="Times New Roman"/>
                <w:sz w:val="24"/>
                <w:szCs w:val="24"/>
              </w:rPr>
              <w:t>A presente contratação deverá ser formalizada até ____/____/_____</w:t>
            </w:r>
            <w:r w:rsidR="008422BA" w:rsidRPr="00A37C77">
              <w:rPr>
                <w:rFonts w:ascii="Times New Roman" w:hAnsi="Times New Roman"/>
                <w:sz w:val="24"/>
                <w:szCs w:val="24"/>
              </w:rPr>
              <w:t>, de modo a permitir o início da execução do objeto em tempo hábil</w:t>
            </w:r>
            <w:r w:rsidRPr="00A37C77">
              <w:rPr>
                <w:rFonts w:ascii="Times New Roman" w:hAnsi="Times New Roman"/>
                <w:sz w:val="24"/>
                <w:szCs w:val="24"/>
              </w:rPr>
              <w:t>.</w:t>
            </w:r>
          </w:p>
        </w:tc>
      </w:tr>
    </w:tbl>
    <w:p w14:paraId="028AF353" w14:textId="77777777" w:rsidR="006E46D3" w:rsidRPr="00A37C77" w:rsidRDefault="006E46D3" w:rsidP="002F3F43">
      <w:pPr>
        <w:spacing w:line="240" w:lineRule="auto"/>
        <w:jc w:val="both"/>
        <w:rPr>
          <w:rFonts w:ascii="Times New Roman" w:hAnsi="Times New Roman"/>
          <w:color w:val="000000"/>
          <w:sz w:val="24"/>
          <w:szCs w:val="24"/>
        </w:rPr>
      </w:pPr>
    </w:p>
    <w:p w14:paraId="27A56430" w14:textId="77777777" w:rsidR="003D3200" w:rsidRPr="00A37C77" w:rsidRDefault="003D3200" w:rsidP="0006709D">
      <w:pPr>
        <w:shd w:val="clear" w:color="auto" w:fill="FFFF00"/>
        <w:spacing w:line="240" w:lineRule="auto"/>
        <w:jc w:val="both"/>
        <w:rPr>
          <w:rFonts w:ascii="Times New Roman" w:hAnsi="Times New Roman"/>
          <w:b/>
          <w:bCs/>
          <w:color w:val="FF0000"/>
          <w:sz w:val="24"/>
          <w:szCs w:val="24"/>
        </w:rPr>
      </w:pPr>
      <w:r w:rsidRPr="00A37C77">
        <w:rPr>
          <w:rFonts w:ascii="Times New Roman" w:hAnsi="Times New Roman"/>
          <w:b/>
          <w:bCs/>
          <w:color w:val="FF0000"/>
          <w:sz w:val="24"/>
          <w:szCs w:val="24"/>
        </w:rPr>
        <w:t xml:space="preserve">OU (utilizar </w:t>
      </w:r>
      <w:r w:rsidR="00DD7B71" w:rsidRPr="00A37C77">
        <w:rPr>
          <w:rFonts w:ascii="Times New Roman" w:hAnsi="Times New Roman"/>
          <w:b/>
          <w:bCs/>
          <w:color w:val="FF0000"/>
          <w:sz w:val="24"/>
          <w:szCs w:val="24"/>
        </w:rPr>
        <w:t>a tabela</w:t>
      </w:r>
      <w:r w:rsidRPr="00A37C77">
        <w:rPr>
          <w:rFonts w:ascii="Times New Roman" w:hAnsi="Times New Roman"/>
          <w:b/>
          <w:bCs/>
          <w:color w:val="FF0000"/>
          <w:sz w:val="24"/>
          <w:szCs w:val="24"/>
        </w:rPr>
        <w:t xml:space="preserve"> abaixo no caso de renovação)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8494"/>
      </w:tblGrid>
      <w:tr w:rsidR="003D3200" w:rsidRPr="00A37C77" w14:paraId="3DE5A6B1" w14:textId="77777777">
        <w:tc>
          <w:tcPr>
            <w:tcW w:w="8494" w:type="dxa"/>
            <w:shd w:val="clear" w:color="auto" w:fill="FFFFFF"/>
          </w:tcPr>
          <w:p w14:paraId="0F013F4A" w14:textId="77777777" w:rsidR="003D3200" w:rsidRPr="00A37C77" w:rsidRDefault="00CC1676" w:rsidP="0006709D">
            <w:pPr>
              <w:pStyle w:val="PargrafodaLista"/>
              <w:numPr>
                <w:ilvl w:val="0"/>
                <w:numId w:val="17"/>
              </w:numPr>
              <w:tabs>
                <w:tab w:val="left" w:pos="447"/>
              </w:tabs>
              <w:spacing w:line="240" w:lineRule="auto"/>
              <w:ind w:hanging="11"/>
              <w:jc w:val="both"/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</w:pPr>
            <w:r w:rsidRPr="00A37C77"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  <w:t>V</w:t>
            </w:r>
            <w:r w:rsidR="003D3200" w:rsidRPr="00A37C77"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  <w:t>igência contratual</w:t>
            </w:r>
          </w:p>
        </w:tc>
      </w:tr>
      <w:tr w:rsidR="003D3200" w:rsidRPr="00A37C77" w14:paraId="4D4FC5D7" w14:textId="77777777" w:rsidTr="007B1AD1">
        <w:tc>
          <w:tcPr>
            <w:tcW w:w="8494" w:type="dxa"/>
            <w:shd w:val="clear" w:color="auto" w:fill="auto"/>
          </w:tcPr>
          <w:p w14:paraId="2E389F9B" w14:textId="77777777" w:rsidR="003D3200" w:rsidRPr="00A37C77" w:rsidRDefault="003D3200" w:rsidP="007B1AD1">
            <w:pPr>
              <w:spacing w:line="240" w:lineRule="auto"/>
              <w:jc w:val="both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A37C77">
              <w:rPr>
                <w:rFonts w:ascii="Times New Roman" w:hAnsi="Times New Roman"/>
                <w:sz w:val="24"/>
                <w:szCs w:val="24"/>
              </w:rPr>
              <w:t xml:space="preserve">A presente contratação foi iniciada em ____/____/_____ e a </w:t>
            </w:r>
            <w:r w:rsidR="00CC1676" w:rsidRPr="00A37C77">
              <w:rPr>
                <w:rFonts w:ascii="Times New Roman" w:hAnsi="Times New Roman"/>
                <w:sz w:val="24"/>
                <w:szCs w:val="24"/>
              </w:rPr>
              <w:t xml:space="preserve">vigência decorrente da renovação ora tratada se encerrará em ___/____/_____. </w:t>
            </w:r>
          </w:p>
        </w:tc>
      </w:tr>
    </w:tbl>
    <w:p w14:paraId="08659C5B" w14:textId="77777777" w:rsidR="003D3200" w:rsidRPr="00A37C77" w:rsidRDefault="003D3200" w:rsidP="002F3F43">
      <w:pPr>
        <w:spacing w:line="240" w:lineRule="auto"/>
        <w:jc w:val="both"/>
        <w:rPr>
          <w:rFonts w:ascii="Times New Roman" w:hAnsi="Times New Roman"/>
          <w:color w:val="000000"/>
          <w:sz w:val="24"/>
          <w:szCs w:val="24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8494"/>
      </w:tblGrid>
      <w:tr w:rsidR="00FC212E" w:rsidRPr="00A37C77" w14:paraId="5B47C080" w14:textId="77777777">
        <w:tc>
          <w:tcPr>
            <w:tcW w:w="8494" w:type="dxa"/>
            <w:shd w:val="clear" w:color="auto" w:fill="FFFFFF"/>
          </w:tcPr>
          <w:p w14:paraId="3D2BFAF8" w14:textId="77777777" w:rsidR="00FC212E" w:rsidRPr="00A37C77" w:rsidRDefault="00FC212E" w:rsidP="0006709D">
            <w:pPr>
              <w:pStyle w:val="PargrafodaLista"/>
              <w:numPr>
                <w:ilvl w:val="0"/>
                <w:numId w:val="17"/>
              </w:numPr>
              <w:spacing w:line="240" w:lineRule="auto"/>
              <w:jc w:val="both"/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</w:pPr>
            <w:r w:rsidRPr="00A37C77"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  <w:t>Vinculação ou dependência com outra contratação</w:t>
            </w:r>
          </w:p>
        </w:tc>
      </w:tr>
      <w:tr w:rsidR="00FC212E" w:rsidRPr="00A37C77" w14:paraId="0BA5706A" w14:textId="77777777" w:rsidTr="007B1AD1">
        <w:tc>
          <w:tcPr>
            <w:tcW w:w="8494" w:type="dxa"/>
            <w:shd w:val="clear" w:color="auto" w:fill="auto"/>
          </w:tcPr>
          <w:p w14:paraId="6AB0E87B" w14:textId="77777777" w:rsidR="00FC212E" w:rsidRPr="00A37C77" w:rsidRDefault="00FC212E" w:rsidP="007B1AD1">
            <w:pPr>
              <w:spacing w:line="240" w:lineRule="auto"/>
              <w:jc w:val="both"/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  <w:p w14:paraId="1FD3ABCC" w14:textId="77777777" w:rsidR="00152ED0" w:rsidRPr="00A37C77" w:rsidRDefault="007B1AD1" w:rsidP="007B1AD1">
            <w:pPr>
              <w:spacing w:line="240" w:lineRule="auto"/>
              <w:jc w:val="both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A37C77">
              <w:rPr>
                <w:rFonts w:ascii="Times New Roman" w:hAnsi="Times New Roman"/>
                <w:noProof/>
              </w:rPr>
              <w:pict w14:anchorId="7FCF5D3C">
                <v:rect id="Retângulo 10" o:spid="_x0000_s2054" style="position:absolute;left:0;text-align:left;margin-left:.05pt;margin-top:1.45pt;width:19.4pt;height:18.15pt;z-index:251658752;visibility:visibl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" strokeweight="1pt"/>
              </w:pict>
            </w:r>
            <w:r w:rsidR="00FC212E" w:rsidRPr="00A37C77"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        </w:t>
            </w:r>
            <w:r w:rsidR="005D0C55" w:rsidRPr="00A37C77"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  </w:t>
            </w:r>
            <w:r w:rsidR="00FC212E" w:rsidRPr="00A37C77"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Não há vinculação ou dependência desta contratação em relação a outra; </w:t>
            </w:r>
          </w:p>
          <w:p w14:paraId="16728748" w14:textId="77777777" w:rsidR="00FC212E" w:rsidRPr="00A37C77" w:rsidRDefault="00FC212E" w:rsidP="007B1AD1">
            <w:pPr>
              <w:spacing w:line="240" w:lineRule="auto"/>
              <w:jc w:val="both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A37C77">
              <w:rPr>
                <w:rFonts w:ascii="Times New Roman" w:hAnsi="Times New Roman"/>
                <w:color w:val="000000"/>
                <w:sz w:val="24"/>
                <w:szCs w:val="24"/>
              </w:rPr>
              <w:t>ou</w:t>
            </w:r>
          </w:p>
          <w:p w14:paraId="42BC8449" w14:textId="77777777" w:rsidR="00641277" w:rsidRPr="00A37C77" w:rsidRDefault="007B1AD1" w:rsidP="007B1AD1">
            <w:pPr>
              <w:spacing w:line="240" w:lineRule="auto"/>
              <w:jc w:val="both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A37C77">
              <w:rPr>
                <w:rFonts w:ascii="Times New Roman" w:hAnsi="Times New Roman"/>
                <w:noProof/>
              </w:rPr>
              <w:pict w14:anchorId="5138C606">
                <v:rect id="Retângulo 11" o:spid="_x0000_s2053" style="position:absolute;left:0;text-align:left;margin-left:.05pt;margin-top:1.45pt;width:19.4pt;height:18.15pt;z-index:251659776;visibility:visibl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" strokeweight="1pt"/>
              </w:pict>
            </w:r>
            <w:r w:rsidR="00641277" w:rsidRPr="00A37C77"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        </w:t>
            </w:r>
            <w:r w:rsidR="005D0C55" w:rsidRPr="00A37C77"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 </w:t>
            </w:r>
            <w:r w:rsidR="00641277" w:rsidRPr="00A37C77"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Há vinculação ou dependência desta contratação em relação </w:t>
            </w:r>
            <w:r w:rsidR="00152ED0" w:rsidRPr="00A37C77">
              <w:rPr>
                <w:rFonts w:ascii="Times New Roman" w:hAnsi="Times New Roman"/>
                <w:color w:val="000000"/>
                <w:sz w:val="24"/>
                <w:szCs w:val="24"/>
              </w:rPr>
              <w:t>à</w:t>
            </w:r>
            <w:r w:rsidR="00641277" w:rsidRPr="00A37C77"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 seguinte: </w:t>
            </w:r>
          </w:p>
          <w:p w14:paraId="552BC806" w14:textId="77777777" w:rsidR="00FC212E" w:rsidRPr="00A37C77" w:rsidRDefault="00641277" w:rsidP="007B1AD1">
            <w:pPr>
              <w:spacing w:line="240" w:lineRule="auto"/>
              <w:jc w:val="both"/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</w:pPr>
            <w:r w:rsidRPr="00A37C77">
              <w:rPr>
                <w:rFonts w:ascii="Times New Roman" w:hAnsi="Times New Roman"/>
                <w:b/>
                <w:bCs/>
                <w:color w:val="FF0000"/>
                <w:sz w:val="24"/>
                <w:szCs w:val="24"/>
              </w:rPr>
              <w:t>(especificar)</w:t>
            </w:r>
          </w:p>
        </w:tc>
      </w:tr>
    </w:tbl>
    <w:p w14:paraId="64D64B00" w14:textId="77777777" w:rsidR="00611D4B" w:rsidRPr="00A37C77" w:rsidRDefault="00611D4B" w:rsidP="002F3F43">
      <w:pPr>
        <w:spacing w:line="240" w:lineRule="auto"/>
        <w:jc w:val="both"/>
        <w:rPr>
          <w:rFonts w:ascii="Times New Roman" w:hAnsi="Times New Roman"/>
          <w:color w:val="000000"/>
          <w:sz w:val="24"/>
          <w:szCs w:val="24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8494"/>
      </w:tblGrid>
      <w:tr w:rsidR="00F575F8" w:rsidRPr="00A37C77" w14:paraId="332E4269" w14:textId="77777777">
        <w:tc>
          <w:tcPr>
            <w:tcW w:w="8494" w:type="dxa"/>
            <w:shd w:val="clear" w:color="auto" w:fill="FFFFFF"/>
          </w:tcPr>
          <w:p w14:paraId="0C083D8F" w14:textId="77777777" w:rsidR="00F575F8" w:rsidRPr="00A37C77" w:rsidRDefault="00F575F8" w:rsidP="0006709D">
            <w:pPr>
              <w:pStyle w:val="PargrafodaLista"/>
              <w:numPr>
                <w:ilvl w:val="0"/>
                <w:numId w:val="17"/>
              </w:numPr>
              <w:spacing w:line="240" w:lineRule="auto"/>
              <w:jc w:val="both"/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</w:pPr>
            <w:r w:rsidRPr="00A37C77"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  <w:t>Prioridade da contratação</w:t>
            </w:r>
          </w:p>
        </w:tc>
      </w:tr>
      <w:tr w:rsidR="00F575F8" w:rsidRPr="00A37C77" w14:paraId="7F4AE87F" w14:textId="77777777" w:rsidTr="007B1AD1">
        <w:tc>
          <w:tcPr>
            <w:tcW w:w="8494" w:type="dxa"/>
            <w:shd w:val="clear" w:color="auto" w:fill="auto"/>
          </w:tcPr>
          <w:p w14:paraId="10B6771C" w14:textId="77777777" w:rsidR="008422BA" w:rsidRPr="00A37C77" w:rsidRDefault="00F575F8" w:rsidP="007B1AD1">
            <w:pPr>
              <w:spacing w:line="240" w:lineRule="auto"/>
              <w:jc w:val="both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A37C77">
              <w:rPr>
                <w:rFonts w:ascii="Times New Roman" w:hAnsi="Times New Roman"/>
                <w:color w:val="000000"/>
                <w:sz w:val="24"/>
                <w:szCs w:val="24"/>
              </w:rPr>
              <w:t>A contratação possui o seguinte grau de prioridade:</w:t>
            </w:r>
          </w:p>
          <w:p w14:paraId="43043328" w14:textId="77777777" w:rsidR="00F575F8" w:rsidRPr="00A37C77" w:rsidRDefault="007B1AD1" w:rsidP="007B1AD1">
            <w:pPr>
              <w:spacing w:line="240" w:lineRule="auto"/>
              <w:jc w:val="both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A37C77">
              <w:rPr>
                <w:rFonts w:ascii="Times New Roman" w:hAnsi="Times New Roman"/>
                <w:noProof/>
              </w:rPr>
              <w:lastRenderedPageBreak/>
              <w:pict w14:anchorId="0A11BE82">
                <v:rect id="Retângulo 1" o:spid="_x0000_s2052" style="position:absolute;left:0;text-align:left;margin-left:.05pt;margin-top:1.45pt;width:19.4pt;height:18.15pt;z-index:251655680;visibility:visibl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" strokeweight="1pt"/>
              </w:pict>
            </w:r>
            <w:r w:rsidR="00F575F8" w:rsidRPr="00A37C77"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        </w:t>
            </w:r>
            <w:r w:rsidR="00611D4B" w:rsidRPr="00A37C77"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 </w:t>
            </w:r>
            <w:r w:rsidR="00F575F8" w:rsidRPr="00A37C77">
              <w:rPr>
                <w:rFonts w:ascii="Times New Roman" w:hAnsi="Times New Roman"/>
                <w:color w:val="000000"/>
                <w:sz w:val="24"/>
                <w:szCs w:val="24"/>
              </w:rPr>
              <w:t>Alta</w:t>
            </w:r>
            <w:r w:rsidR="008422BA" w:rsidRPr="00A37C77">
              <w:rPr>
                <w:rFonts w:ascii="Times New Roman" w:hAnsi="Times New Roman"/>
                <w:color w:val="000000"/>
                <w:sz w:val="24"/>
                <w:szCs w:val="24"/>
              </w:rPr>
              <w:t>;</w:t>
            </w:r>
          </w:p>
          <w:p w14:paraId="132B5209" w14:textId="77777777" w:rsidR="00F575F8" w:rsidRPr="00A37C77" w:rsidRDefault="00F575F8" w:rsidP="007B1AD1">
            <w:pPr>
              <w:spacing w:line="240" w:lineRule="auto"/>
              <w:jc w:val="both"/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  <w:p w14:paraId="7FF6E833" w14:textId="77777777" w:rsidR="00F575F8" w:rsidRPr="00A37C77" w:rsidRDefault="007B1AD1" w:rsidP="007B1AD1">
            <w:pPr>
              <w:spacing w:line="240" w:lineRule="auto"/>
              <w:jc w:val="both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A37C77">
              <w:rPr>
                <w:rFonts w:ascii="Times New Roman" w:hAnsi="Times New Roman"/>
                <w:noProof/>
              </w:rPr>
              <w:pict w14:anchorId="65C62B09">
                <v:rect id="Retângulo 2" o:spid="_x0000_s2051" style="position:absolute;left:0;text-align:left;margin-left:-.5pt;margin-top:.65pt;width:19.4pt;height:18.15pt;z-index:251656704;visibility:visibl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" strokeweight="1pt"/>
              </w:pict>
            </w:r>
            <w:r w:rsidR="00F575F8" w:rsidRPr="00A37C77"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        </w:t>
            </w:r>
            <w:r w:rsidR="00611D4B" w:rsidRPr="00A37C77"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 </w:t>
            </w:r>
            <w:r w:rsidR="00F575F8" w:rsidRPr="00A37C77">
              <w:rPr>
                <w:rFonts w:ascii="Times New Roman" w:hAnsi="Times New Roman"/>
                <w:color w:val="000000"/>
                <w:sz w:val="24"/>
                <w:szCs w:val="24"/>
              </w:rPr>
              <w:t>Média</w:t>
            </w:r>
            <w:r w:rsidR="008422BA" w:rsidRPr="00A37C77">
              <w:rPr>
                <w:rFonts w:ascii="Times New Roman" w:hAnsi="Times New Roman"/>
                <w:color w:val="000000"/>
                <w:sz w:val="24"/>
                <w:szCs w:val="24"/>
              </w:rPr>
              <w:t>; ou</w:t>
            </w:r>
          </w:p>
          <w:p w14:paraId="3E36F0ED" w14:textId="77777777" w:rsidR="00F575F8" w:rsidRPr="00A37C77" w:rsidRDefault="00F575F8" w:rsidP="007B1AD1">
            <w:pPr>
              <w:spacing w:line="240" w:lineRule="auto"/>
              <w:jc w:val="both"/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  <w:p w14:paraId="5CC58C70" w14:textId="77777777" w:rsidR="00F575F8" w:rsidRPr="00A37C77" w:rsidRDefault="007B1AD1" w:rsidP="007B1AD1">
            <w:pPr>
              <w:spacing w:line="240" w:lineRule="auto"/>
              <w:jc w:val="both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A37C77">
              <w:rPr>
                <w:rFonts w:ascii="Times New Roman" w:hAnsi="Times New Roman"/>
                <w:noProof/>
              </w:rPr>
              <w:pict w14:anchorId="7E6DDFBE">
                <v:rect id="Retângulo 3" o:spid="_x0000_s2050" style="position:absolute;left:0;text-align:left;margin-left:-.5pt;margin-top:.4pt;width:19.4pt;height:18.15pt;z-index:251657728;visibility:visibl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" strokeweight="1pt"/>
              </w:pict>
            </w:r>
            <w:r w:rsidR="00F575F8" w:rsidRPr="00A37C77"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        </w:t>
            </w:r>
            <w:r w:rsidR="00611D4B" w:rsidRPr="00A37C77"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 </w:t>
            </w:r>
            <w:r w:rsidR="00F575F8" w:rsidRPr="00A37C77">
              <w:rPr>
                <w:rFonts w:ascii="Times New Roman" w:hAnsi="Times New Roman"/>
                <w:color w:val="000000"/>
                <w:sz w:val="24"/>
                <w:szCs w:val="24"/>
              </w:rPr>
              <w:t>Baixa</w:t>
            </w:r>
            <w:r w:rsidR="008422BA" w:rsidRPr="00A37C77">
              <w:rPr>
                <w:rFonts w:ascii="Times New Roman" w:hAnsi="Times New Roman"/>
                <w:color w:val="000000"/>
                <w:sz w:val="24"/>
                <w:szCs w:val="24"/>
              </w:rPr>
              <w:t>.</w:t>
            </w:r>
          </w:p>
          <w:p w14:paraId="21A98473" w14:textId="77777777" w:rsidR="00ED1B0B" w:rsidRPr="00A37C77" w:rsidRDefault="00ED1B0B" w:rsidP="007B1AD1">
            <w:pPr>
              <w:spacing w:line="240" w:lineRule="auto"/>
              <w:jc w:val="both"/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</w:pPr>
            <w:r w:rsidRPr="00A37C77">
              <w:rPr>
                <w:rFonts w:ascii="Times New Roman" w:hAnsi="Times New Roman"/>
                <w:b/>
                <w:bCs/>
                <w:color w:val="FF0000"/>
                <w:sz w:val="24"/>
                <w:szCs w:val="24"/>
              </w:rPr>
              <w:t xml:space="preserve"> </w:t>
            </w:r>
          </w:p>
        </w:tc>
      </w:tr>
    </w:tbl>
    <w:p w14:paraId="77C63D3B" w14:textId="77777777" w:rsidR="007B1AD1" w:rsidRPr="00A37C77" w:rsidRDefault="007B1AD1">
      <w:pPr>
        <w:shd w:val="clear" w:color="auto" w:fill="FFFFFF"/>
        <w:spacing w:line="240" w:lineRule="auto"/>
        <w:jc w:val="both"/>
        <w:rPr>
          <w:rFonts w:ascii="Times New Roman" w:hAnsi="Times New Roman"/>
          <w:color w:val="000000"/>
          <w:sz w:val="24"/>
          <w:szCs w:val="24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8494"/>
      </w:tblGrid>
      <w:tr w:rsidR="00E51938" w:rsidRPr="00A37C77" w14:paraId="159F6224" w14:textId="77777777">
        <w:tc>
          <w:tcPr>
            <w:tcW w:w="8494" w:type="dxa"/>
            <w:shd w:val="clear" w:color="auto" w:fill="FFFFFF"/>
          </w:tcPr>
          <w:p w14:paraId="0B27EC42" w14:textId="77777777" w:rsidR="00E51938" w:rsidRPr="00A37C77" w:rsidRDefault="00E51938">
            <w:pPr>
              <w:pStyle w:val="PargrafodaLista"/>
              <w:numPr>
                <w:ilvl w:val="0"/>
                <w:numId w:val="17"/>
              </w:numPr>
              <w:shd w:val="clear" w:color="auto" w:fill="FFFFFF"/>
              <w:spacing w:line="240" w:lineRule="auto"/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</w:pPr>
            <w:r w:rsidRPr="00A37C77"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  <w:t>Autorização</w:t>
            </w:r>
          </w:p>
        </w:tc>
      </w:tr>
      <w:tr w:rsidR="00E51938" w:rsidRPr="00A37C77" w14:paraId="7F048384" w14:textId="77777777">
        <w:tc>
          <w:tcPr>
            <w:tcW w:w="8494" w:type="dxa"/>
            <w:shd w:val="clear" w:color="auto" w:fill="FFFFFF"/>
          </w:tcPr>
          <w:p w14:paraId="1E84C178" w14:textId="77777777" w:rsidR="00E51938" w:rsidRPr="00A37C77" w:rsidRDefault="00E51938" w:rsidP="007B1AD1">
            <w:pPr>
              <w:spacing w:line="240" w:lineRule="auto"/>
              <w:jc w:val="both"/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  <w:p w14:paraId="65FEC985" w14:textId="77777777" w:rsidR="00E51938" w:rsidRPr="00A37C77" w:rsidRDefault="00E51938" w:rsidP="007B1AD1">
            <w:pPr>
              <w:spacing w:line="240" w:lineRule="auto"/>
              <w:jc w:val="both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A37C77"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Submeto para análise e deliberação </w:t>
            </w:r>
            <w:r w:rsidR="004E2B39" w:rsidRPr="00A37C77"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a inclusão da </w:t>
            </w:r>
            <w:r w:rsidRPr="00A37C77"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demanda </w:t>
            </w:r>
            <w:r w:rsidR="004E2B39" w:rsidRPr="00A37C77"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no </w:t>
            </w:r>
            <w:r w:rsidR="00F41D22" w:rsidRPr="00A37C77">
              <w:rPr>
                <w:rFonts w:ascii="Times New Roman" w:hAnsi="Times New Roman"/>
                <w:color w:val="000000"/>
                <w:sz w:val="24"/>
                <w:szCs w:val="24"/>
              </w:rPr>
              <w:t>p</w:t>
            </w:r>
            <w:r w:rsidR="004E2B39" w:rsidRPr="00A37C77"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lano de </w:t>
            </w:r>
            <w:r w:rsidR="00F41D22" w:rsidRPr="00A37C77">
              <w:rPr>
                <w:rFonts w:ascii="Times New Roman" w:hAnsi="Times New Roman"/>
                <w:color w:val="000000"/>
                <w:sz w:val="24"/>
                <w:szCs w:val="24"/>
              </w:rPr>
              <w:t>c</w:t>
            </w:r>
            <w:r w:rsidR="004E2B39" w:rsidRPr="00A37C77"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ontratações </w:t>
            </w:r>
            <w:r w:rsidR="00F41D22" w:rsidRPr="00A37C77">
              <w:rPr>
                <w:rFonts w:ascii="Times New Roman" w:hAnsi="Times New Roman"/>
                <w:color w:val="000000"/>
                <w:sz w:val="24"/>
                <w:szCs w:val="24"/>
              </w:rPr>
              <w:t>a</w:t>
            </w:r>
            <w:r w:rsidR="004E2B39" w:rsidRPr="00A37C77"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nual </w:t>
            </w:r>
            <w:r w:rsidR="00F41D22" w:rsidRPr="00A37C77"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(PCA) </w:t>
            </w:r>
            <w:r w:rsidR="004E2B39" w:rsidRPr="00A37C77">
              <w:rPr>
                <w:rFonts w:ascii="Times New Roman" w:hAnsi="Times New Roman"/>
                <w:color w:val="000000"/>
                <w:sz w:val="24"/>
                <w:szCs w:val="24"/>
              </w:rPr>
              <w:t>do ano de _______.</w:t>
            </w:r>
          </w:p>
          <w:p w14:paraId="7A85E49B" w14:textId="77777777" w:rsidR="00E51938" w:rsidRPr="00A37C77" w:rsidRDefault="00E51938" w:rsidP="007B1AD1">
            <w:pPr>
              <w:spacing w:line="240" w:lineRule="auto"/>
              <w:jc w:val="both"/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  <w:p w14:paraId="7DA000B8" w14:textId="77777777" w:rsidR="00E51938" w:rsidRPr="00A37C77" w:rsidRDefault="00E51938" w:rsidP="007B1AD1">
            <w:pPr>
              <w:spacing w:line="240" w:lineRule="auto"/>
              <w:jc w:val="both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A37C77">
              <w:rPr>
                <w:rFonts w:ascii="Times New Roman" w:hAnsi="Times New Roman"/>
                <w:color w:val="000000"/>
                <w:sz w:val="24"/>
                <w:szCs w:val="24"/>
              </w:rPr>
              <w:t>____/____/_____</w:t>
            </w:r>
          </w:p>
          <w:p w14:paraId="7E48A121" w14:textId="77777777" w:rsidR="00E51938" w:rsidRPr="00A37C77" w:rsidRDefault="00E51938" w:rsidP="007B1AD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A37C77">
              <w:rPr>
                <w:rFonts w:ascii="Times New Roman" w:hAnsi="Times New Roman"/>
                <w:color w:val="000000"/>
                <w:sz w:val="24"/>
                <w:szCs w:val="24"/>
              </w:rPr>
              <w:t>___________________________________________</w:t>
            </w:r>
          </w:p>
          <w:p w14:paraId="435A6CCB" w14:textId="77777777" w:rsidR="00E51938" w:rsidRPr="00A37C77" w:rsidRDefault="00324335" w:rsidP="007F00FC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(Chefe ou Diretor da área requisitante)</w:t>
            </w:r>
          </w:p>
          <w:p w14:paraId="7F0C80AF" w14:textId="77777777" w:rsidR="00E51938" w:rsidRPr="00A37C77" w:rsidRDefault="00E51938" w:rsidP="007B1AD1">
            <w:pPr>
              <w:spacing w:line="240" w:lineRule="auto"/>
              <w:jc w:val="both"/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  <w:p w14:paraId="1DB1AAB8" w14:textId="77777777" w:rsidR="004E2B39" w:rsidRPr="00A37C77" w:rsidRDefault="00E51938" w:rsidP="007B1AD1">
            <w:pPr>
              <w:spacing w:line="240" w:lineRule="auto"/>
              <w:jc w:val="both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A37C77"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Considerando a pertinência da demanda, </w:t>
            </w:r>
            <w:r w:rsidRPr="00A37C77"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  <w:t>AUTORIZO</w:t>
            </w:r>
            <w:r w:rsidRPr="00A37C77"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 a </w:t>
            </w:r>
            <w:r w:rsidR="004E2B39" w:rsidRPr="00A37C77"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inclusão da demanda no </w:t>
            </w:r>
            <w:r w:rsidR="00F41D22" w:rsidRPr="00A37C77">
              <w:rPr>
                <w:rFonts w:ascii="Times New Roman" w:hAnsi="Times New Roman"/>
                <w:color w:val="000000"/>
                <w:sz w:val="24"/>
                <w:szCs w:val="24"/>
              </w:rPr>
              <w:t>p</w:t>
            </w:r>
            <w:r w:rsidR="004E2B39" w:rsidRPr="00A37C77"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lano de </w:t>
            </w:r>
            <w:r w:rsidR="00F41D22" w:rsidRPr="00A37C77">
              <w:rPr>
                <w:rFonts w:ascii="Times New Roman" w:hAnsi="Times New Roman"/>
                <w:color w:val="000000"/>
                <w:sz w:val="24"/>
                <w:szCs w:val="24"/>
              </w:rPr>
              <w:t>c</w:t>
            </w:r>
            <w:r w:rsidR="004E2B39" w:rsidRPr="00A37C77"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ontratações </w:t>
            </w:r>
            <w:r w:rsidR="00F41D22" w:rsidRPr="00A37C77">
              <w:rPr>
                <w:rFonts w:ascii="Times New Roman" w:hAnsi="Times New Roman"/>
                <w:color w:val="000000"/>
                <w:sz w:val="24"/>
                <w:szCs w:val="24"/>
              </w:rPr>
              <w:t>a</w:t>
            </w:r>
            <w:r w:rsidR="004E2B39" w:rsidRPr="00A37C77"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nual </w:t>
            </w:r>
            <w:r w:rsidR="00F41D22" w:rsidRPr="00A37C77"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(PCA) </w:t>
            </w:r>
            <w:r w:rsidR="004E2B39" w:rsidRPr="00A37C77">
              <w:rPr>
                <w:rFonts w:ascii="Times New Roman" w:hAnsi="Times New Roman"/>
                <w:color w:val="000000"/>
                <w:sz w:val="24"/>
                <w:szCs w:val="24"/>
              </w:rPr>
              <w:t>do ano de _______.</w:t>
            </w:r>
          </w:p>
          <w:p w14:paraId="43EF131C" w14:textId="77777777" w:rsidR="00E51938" w:rsidRPr="00A37C77" w:rsidRDefault="00E51938" w:rsidP="007B1AD1">
            <w:pPr>
              <w:spacing w:line="240" w:lineRule="auto"/>
              <w:jc w:val="both"/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  <w:p w14:paraId="45BCF0D7" w14:textId="77777777" w:rsidR="00E51938" w:rsidRPr="00A37C77" w:rsidRDefault="00E51938" w:rsidP="007B1AD1">
            <w:pPr>
              <w:spacing w:line="240" w:lineRule="auto"/>
              <w:jc w:val="both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A37C77">
              <w:rPr>
                <w:rFonts w:ascii="Times New Roman" w:hAnsi="Times New Roman"/>
                <w:color w:val="000000"/>
                <w:sz w:val="24"/>
                <w:szCs w:val="24"/>
              </w:rPr>
              <w:t>____/____/_____</w:t>
            </w:r>
          </w:p>
          <w:p w14:paraId="7C702F82" w14:textId="77777777" w:rsidR="00E51938" w:rsidRPr="00A37C77" w:rsidRDefault="00E51938" w:rsidP="007B1AD1">
            <w:pPr>
              <w:spacing w:line="240" w:lineRule="auto"/>
              <w:jc w:val="both"/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  <w:p w14:paraId="76DB9266" w14:textId="77777777" w:rsidR="00E51938" w:rsidRPr="00A37C77" w:rsidRDefault="00E51938" w:rsidP="007B1AD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A37C77">
              <w:rPr>
                <w:rFonts w:ascii="Times New Roman" w:hAnsi="Times New Roman"/>
                <w:color w:val="000000"/>
                <w:sz w:val="24"/>
                <w:szCs w:val="24"/>
              </w:rPr>
              <w:t>___________________________________________</w:t>
            </w:r>
          </w:p>
          <w:p w14:paraId="608C3CC7" w14:textId="77777777" w:rsidR="00E51938" w:rsidRPr="00A37C77" w:rsidRDefault="0006709D" w:rsidP="007B1AD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Presidente da Câmara Municipal</w:t>
            </w:r>
          </w:p>
        </w:tc>
      </w:tr>
    </w:tbl>
    <w:p w14:paraId="6B366E5D" w14:textId="77777777" w:rsidR="00152ED0" w:rsidRPr="00A37C77" w:rsidRDefault="00152ED0">
      <w:pPr>
        <w:rPr>
          <w:rFonts w:ascii="Times New Roman" w:hAnsi="Times New Roman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8494"/>
      </w:tblGrid>
      <w:tr w:rsidR="001E3AC3" w:rsidRPr="00A37C77" w14:paraId="607982E6" w14:textId="77777777">
        <w:tc>
          <w:tcPr>
            <w:tcW w:w="8494" w:type="dxa"/>
            <w:shd w:val="clear" w:color="auto" w:fill="FFFFFF"/>
          </w:tcPr>
          <w:p w14:paraId="2234D91A" w14:textId="77777777" w:rsidR="001E3AC3" w:rsidRPr="00A37C77" w:rsidRDefault="001E3AC3" w:rsidP="0006709D">
            <w:pPr>
              <w:pStyle w:val="PargrafodaLista"/>
              <w:numPr>
                <w:ilvl w:val="0"/>
                <w:numId w:val="17"/>
              </w:numPr>
              <w:spacing w:line="240" w:lineRule="auto"/>
              <w:jc w:val="both"/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</w:pPr>
            <w:r w:rsidRPr="00A37C77"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  <w:t>Registro da demanda no PCA</w:t>
            </w:r>
          </w:p>
        </w:tc>
      </w:tr>
      <w:tr w:rsidR="001E3AC3" w:rsidRPr="00A37C77" w14:paraId="0B4CAF8B" w14:textId="77777777" w:rsidTr="007B1AD1">
        <w:tc>
          <w:tcPr>
            <w:tcW w:w="8494" w:type="dxa"/>
            <w:shd w:val="clear" w:color="auto" w:fill="auto"/>
          </w:tcPr>
          <w:p w14:paraId="309FA432" w14:textId="77777777" w:rsidR="001E3AC3" w:rsidRPr="00A37C77" w:rsidRDefault="001E3AC3" w:rsidP="007B1AD1">
            <w:pPr>
              <w:spacing w:line="240" w:lineRule="auto"/>
              <w:jc w:val="both"/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  <w:p w14:paraId="776AE88E" w14:textId="77777777" w:rsidR="001E3AC3" w:rsidRPr="00A37C77" w:rsidRDefault="001E3AC3" w:rsidP="007B1AD1">
            <w:pPr>
              <w:spacing w:line="240" w:lineRule="auto"/>
              <w:jc w:val="both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A37C77">
              <w:rPr>
                <w:rFonts w:ascii="Times New Roman" w:hAnsi="Times New Roman"/>
                <w:color w:val="000000"/>
                <w:sz w:val="24"/>
                <w:szCs w:val="24"/>
              </w:rPr>
              <w:t>Registro que a demanda foi incluída no PCA sob o número: _____________.</w:t>
            </w:r>
          </w:p>
          <w:p w14:paraId="5B6879FC" w14:textId="77777777" w:rsidR="001E3AC3" w:rsidRPr="00A37C77" w:rsidRDefault="001E3AC3" w:rsidP="007B1AD1">
            <w:pPr>
              <w:spacing w:line="240" w:lineRule="auto"/>
              <w:jc w:val="both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A37C77">
              <w:rPr>
                <w:rFonts w:ascii="Times New Roman" w:hAnsi="Times New Roman"/>
                <w:color w:val="000000"/>
                <w:sz w:val="24"/>
                <w:szCs w:val="24"/>
              </w:rPr>
              <w:t>____/____/_____</w:t>
            </w:r>
          </w:p>
          <w:p w14:paraId="521C8FB0" w14:textId="77777777" w:rsidR="001E3AC3" w:rsidRPr="00A37C77" w:rsidRDefault="001E3AC3" w:rsidP="007B1AD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A37C77">
              <w:rPr>
                <w:rFonts w:ascii="Times New Roman" w:hAnsi="Times New Roman"/>
                <w:color w:val="000000"/>
                <w:sz w:val="24"/>
                <w:szCs w:val="24"/>
              </w:rPr>
              <w:t>___________________________________________</w:t>
            </w:r>
          </w:p>
          <w:p w14:paraId="2CC1364B" w14:textId="77777777" w:rsidR="001E3AC3" w:rsidRPr="00A37C77" w:rsidRDefault="001E3AC3" w:rsidP="007B1AD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A37C77">
              <w:rPr>
                <w:rFonts w:ascii="Times New Roman" w:hAnsi="Times New Roman"/>
                <w:color w:val="000000"/>
                <w:sz w:val="24"/>
                <w:szCs w:val="24"/>
              </w:rPr>
              <w:lastRenderedPageBreak/>
              <w:t xml:space="preserve">(Servidor responsável) </w:t>
            </w:r>
          </w:p>
        </w:tc>
      </w:tr>
    </w:tbl>
    <w:p w14:paraId="17F7283D" w14:textId="77777777" w:rsidR="002469F9" w:rsidRPr="00A37C77" w:rsidRDefault="002469F9">
      <w:pPr>
        <w:rPr>
          <w:rFonts w:ascii="Times New Roman" w:hAnsi="Times New Roman"/>
        </w:rPr>
      </w:pPr>
    </w:p>
    <w:sectPr w:rsidR="002469F9" w:rsidRPr="00A37C77" w:rsidSect="0004030F">
      <w:headerReference w:type="default" r:id="rId8"/>
      <w:footerReference w:type="default" r:id="rId9"/>
      <w:pgSz w:w="11906" w:h="16838"/>
      <w:pgMar w:top="1417" w:right="1701" w:bottom="1417" w:left="1701" w:header="737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892C8F6" w14:textId="77777777" w:rsidR="00DB7B8F" w:rsidRDefault="00DB7B8F" w:rsidP="0004030F">
      <w:pPr>
        <w:spacing w:after="0" w:line="240" w:lineRule="auto"/>
      </w:pPr>
      <w:r>
        <w:separator/>
      </w:r>
    </w:p>
  </w:endnote>
  <w:endnote w:type="continuationSeparator" w:id="0">
    <w:p w14:paraId="5F773771" w14:textId="77777777" w:rsidR="00DB7B8F" w:rsidRDefault="00DB7B8F" w:rsidP="0004030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1CEF508" w14:textId="77777777" w:rsidR="0004030F" w:rsidRDefault="0004030F" w:rsidP="0004030F">
    <w:pPr>
      <w:pStyle w:val="Rodap"/>
      <w:spacing w:after="0"/>
      <w:ind w:left="360"/>
      <w:rPr>
        <w:rFonts w:cs="Arial"/>
        <w:i/>
        <w:sz w:val="18"/>
        <w:szCs w:val="18"/>
      </w:rPr>
    </w:pPr>
    <w:bookmarkStart w:id="2" w:name="_Hlk230598478"/>
    <w:bookmarkStart w:id="3" w:name="_Hlk230598479"/>
    <w:r>
      <w:rPr>
        <w:noProof/>
      </w:rPr>
      <w:pict w14:anchorId="2C6DF01A">
        <v:rect id="Retângulo 9" o:spid="_x0000_s1028" style="position:absolute;left:0;text-align:left;margin-left:-101.1pt;margin-top:-14.1pt;width:584.45pt;height:3.4pt;flip:x y;z-index:-251655680;visibility:visible;mso-wrap-distance-left:.35pt;mso-wrap-distance-right: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" stroked="f" strokeweight="0">
          <v:fill opacity="0" color2="#36f" angle="270" focus="100%" type="gradient">
            <o:fill v:ext="view" type="gradientUnscaled"/>
          </v:fill>
        </v:rect>
      </w:pict>
    </w:r>
    <w:r>
      <w:rPr>
        <w:noProof/>
      </w:rPr>
      <w:pict w14:anchorId="10A0F0B6">
        <v:rect id="Retângulo 10" o:spid="_x0000_s1029" style="position:absolute;left:0;text-align:left;margin-left:-84.8pt;margin-top:-12.3pt;width:54pt;height:58.35pt;flip:x;z-index:-251656704;visibility:visible;mso-wrap-distance-left:0;mso-wrap-distance-right:.05pt;mso-wrap-distance-bottom: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" stroked="f" strokeweight="0">
          <v:fill opacity="0" color2="#36f" angle="270" focus="100%" type="gradient">
            <o:fill v:ext="view" type="gradientUnscaled"/>
          </v:fill>
        </v:rect>
      </w:pict>
    </w:r>
    <w:r>
      <w:rPr>
        <w:noProof/>
      </w:rPr>
      <w:pict w14:anchorId="093F32BD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Imagem 4" o:spid="_x0000_s1031" type="#_x0000_t75" style="position:absolute;left:0;text-align:left;margin-left:401.25pt;margin-top:785.55pt;width:35.1pt;height:47.4pt;z-index:-251658752;visibility:visible;mso-wrap-distance-left:0;mso-wrap-distance-right:0;mso-position-vertical-relative:page">
          <v:imagedata r:id="rId1" o:title=""/>
          <w10:wrap anchory="page"/>
        </v:shape>
      </w:pict>
    </w:r>
    <w:r>
      <w:rPr>
        <w:noProof/>
      </w:rPr>
      <w:pict w14:anchorId="588A2E1D">
        <v:shape id="Imagem 3" o:spid="_x0000_s1030" type="#_x0000_t75" style="position:absolute;left:0;text-align:left;margin-left:450.45pt;margin-top:785.35pt;width:53.55pt;height:51.8pt;z-index:-251657728;visibility:visible;mso-wrap-distance-left:0;mso-wrap-distance-right:0;mso-position-vertical-relative:page">
          <v:imagedata r:id="rId2" o:title=""/>
          <w10:wrap anchory="page"/>
        </v:shape>
      </w:pict>
    </w:r>
    <w:r>
      <w:rPr>
        <w:rFonts w:cs="Arial"/>
        <w:i/>
        <w:sz w:val="18"/>
        <w:szCs w:val="18"/>
      </w:rPr>
      <w:t>Rua Engenheiro Paulo Franco da Rosa, 298 - Centro – 37464-000 - Itanhandu MG</w:t>
    </w:r>
  </w:p>
  <w:p w14:paraId="1B9B085A" w14:textId="77777777" w:rsidR="0004030F" w:rsidRDefault="0004030F" w:rsidP="0004030F">
    <w:pPr>
      <w:pStyle w:val="Rodap"/>
      <w:spacing w:after="0"/>
      <w:ind w:left="360"/>
      <w:rPr>
        <w:rFonts w:cs="Arial"/>
        <w:i/>
        <w:sz w:val="18"/>
        <w:szCs w:val="18"/>
      </w:rPr>
    </w:pPr>
    <w:r>
      <w:rPr>
        <w:rFonts w:cs="Arial"/>
        <w:i/>
        <w:sz w:val="18"/>
        <w:szCs w:val="18"/>
      </w:rPr>
      <w:t>Portal:</w:t>
    </w:r>
    <w:r>
      <w:rPr>
        <w:rFonts w:cs="Arial"/>
        <w:i/>
        <w:color w:val="0000FF"/>
        <w:sz w:val="18"/>
        <w:szCs w:val="18"/>
      </w:rPr>
      <w:t>www.itanhandu.cam.mg.gov.br</w:t>
    </w:r>
  </w:p>
  <w:p w14:paraId="259C335F" w14:textId="77777777" w:rsidR="0004030F" w:rsidRDefault="0004030F" w:rsidP="0004030F">
    <w:pPr>
      <w:pStyle w:val="Rodap"/>
      <w:spacing w:after="0"/>
      <w:ind w:left="360"/>
      <w:rPr>
        <w:rFonts w:cs="Arial"/>
        <w:i/>
        <w:sz w:val="18"/>
        <w:szCs w:val="18"/>
        <w:lang w:val="en-US"/>
      </w:rPr>
    </w:pPr>
    <w:r>
      <w:rPr>
        <w:rFonts w:cs="Arial"/>
        <w:i/>
        <w:sz w:val="18"/>
        <w:szCs w:val="18"/>
        <w:lang w:val="en-US"/>
      </w:rPr>
      <w:t xml:space="preserve">Email: </w:t>
    </w:r>
    <w:r>
      <w:rPr>
        <w:rFonts w:cs="Arial"/>
        <w:i/>
        <w:color w:val="0000FF"/>
        <w:sz w:val="18"/>
        <w:szCs w:val="18"/>
        <w:lang w:val="en-US"/>
      </w:rPr>
      <w:t xml:space="preserve">secretaria@itanhandu.cam.mg.gov.br </w:t>
    </w:r>
  </w:p>
  <w:p w14:paraId="746B92B5" w14:textId="77777777" w:rsidR="0004030F" w:rsidRDefault="0004030F" w:rsidP="0004030F">
    <w:pPr>
      <w:pStyle w:val="Rodap"/>
      <w:spacing w:after="0"/>
      <w:ind w:left="360"/>
      <w:rPr>
        <w:rFonts w:cs="Arial"/>
        <w:i/>
        <w:sz w:val="18"/>
        <w:szCs w:val="18"/>
        <w:lang w:val="en-US"/>
      </w:rPr>
    </w:pPr>
    <w:r>
      <w:rPr>
        <w:rFonts w:cs="Arial"/>
        <w:b/>
        <w:i/>
        <w:sz w:val="18"/>
        <w:szCs w:val="18"/>
        <w:lang w:val="en-US"/>
      </w:rPr>
      <w:t>TEL: (35) 3504-0397</w:t>
    </w:r>
    <w:bookmarkEnd w:id="2"/>
    <w:bookmarkEnd w:id="3"/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32078F5" w14:textId="77777777" w:rsidR="00DB7B8F" w:rsidRDefault="00DB7B8F" w:rsidP="0004030F">
      <w:pPr>
        <w:spacing w:after="0" w:line="240" w:lineRule="auto"/>
      </w:pPr>
      <w:r>
        <w:separator/>
      </w:r>
    </w:p>
  </w:footnote>
  <w:footnote w:type="continuationSeparator" w:id="0">
    <w:p w14:paraId="2F5F38B7" w14:textId="77777777" w:rsidR="00DB7B8F" w:rsidRDefault="00DB7B8F" w:rsidP="0004030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1AC5616" w14:textId="77777777" w:rsidR="0004030F" w:rsidRDefault="0004030F" w:rsidP="0004030F">
    <w:pPr>
      <w:pStyle w:val="Cabealho"/>
    </w:pPr>
    <w:bookmarkStart w:id="0" w:name="_Hlk230598507"/>
    <w:bookmarkStart w:id="1" w:name="_Hlk230598508"/>
    <w:r>
      <w:rPr>
        <w:noProof/>
      </w:rPr>
      <w:pict w14:anchorId="440F2191">
        <v:rect id="Retângulo 14" o:spid="_x0000_s1027" style="position:absolute;margin-left:466.25pt;margin-top:-36.65pt;width:90pt;height:114.6pt;z-index:-251661824;visibility:visible;mso-wrap-distance-left:0;mso-wrap-distance-right: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" stroked="f" strokeweight="0">
          <v:fill opacity="0" color2="#36f" angle="90" focus="100%" type="gradient">
            <o:fill v:ext="view" type="gradientUnscaled"/>
          </v:fill>
        </v:rect>
      </w:pict>
    </w:r>
    <w:r>
      <w:rPr>
        <w:noProof/>
      </w:rPr>
      <w:pict w14:anchorId="138784C8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Imagem 6" o:spid="_x0000_s1026" type="#_x0000_t75" style="position:absolute;margin-left:179pt;margin-top:17.25pt;width:78.75pt;height:67.5pt;z-index:-251660800;visibility:visible;mso-wrap-distance-left:0;mso-wrap-distance-right:0;mso-position-vertical-relative:page">
          <v:imagedata r:id="rId1" o:title="" croptop="8209f" cropbottom="8209f" cropleft="12285f" cropright="10254f"/>
          <w10:wrap anchory="page"/>
        </v:shape>
      </w:pict>
    </w:r>
    <w:r>
      <w:t xml:space="preserve">              </w:t>
    </w:r>
  </w:p>
  <w:p w14:paraId="2B6F693A" w14:textId="77777777" w:rsidR="0004030F" w:rsidRDefault="0004030F" w:rsidP="0004030F">
    <w:pPr>
      <w:pStyle w:val="Cabealho"/>
    </w:pPr>
  </w:p>
  <w:p w14:paraId="6C24AABD" w14:textId="77777777" w:rsidR="0004030F" w:rsidRDefault="0004030F" w:rsidP="0004030F">
    <w:pPr>
      <w:pStyle w:val="Cabealho"/>
      <w:jc w:val="center"/>
      <w:rPr>
        <w:rFonts w:ascii="Arial Black" w:hAnsi="Arial Black"/>
        <w:b/>
      </w:rPr>
    </w:pPr>
    <w:r>
      <w:rPr>
        <w:noProof/>
      </w:rPr>
      <w:pict w14:anchorId="50FD9C9C">
        <v:rect id="Retângulo 13" o:spid="_x0000_s1025" style="position:absolute;left:0;text-align:left;margin-left:-15.2pt;margin-top:25.85pt;width:567pt;height:3.4pt;z-index:-251659776;visibility:visible;mso-wrap-distance-left:0;mso-wrap-distance-right: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" stroked="f" strokeweight="0">
          <v:fill opacity="0" color2="#36f" angle="90" focus="100%" type="gradient">
            <o:fill v:ext="view" type="gradientUnscaled"/>
          </v:fill>
        </v:rect>
      </w:pict>
    </w:r>
    <w:r>
      <w:rPr>
        <w:rFonts w:ascii="Arial Black" w:hAnsi="Arial Black"/>
        <w:b/>
      </w:rPr>
      <w:t>CÂMARA MUNICIPAL DE ITANHANDU – MINAS GERAIS</w:t>
    </w:r>
  </w:p>
  <w:p w14:paraId="55B6F83D" w14:textId="77777777" w:rsidR="0004030F" w:rsidRDefault="0004030F" w:rsidP="0004030F">
    <w:pPr>
      <w:pStyle w:val="Cabealho"/>
      <w:jc w:val="center"/>
      <w:rPr>
        <w:rFonts w:ascii="Arial Black" w:hAnsi="Arial Black"/>
        <w:b/>
      </w:rPr>
    </w:pPr>
  </w:p>
  <w:bookmarkEnd w:id="0"/>
  <w:bookmarkEnd w:id="1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6A7338"/>
    <w:multiLevelType w:val="hybridMultilevel"/>
    <w:tmpl w:val="7F2E75A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61632B9"/>
    <w:multiLevelType w:val="hybridMultilevel"/>
    <w:tmpl w:val="F686182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6EE0C57"/>
    <w:multiLevelType w:val="hybridMultilevel"/>
    <w:tmpl w:val="85C6703A"/>
    <w:lvl w:ilvl="0" w:tplc="04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75B29AC"/>
    <w:multiLevelType w:val="hybridMultilevel"/>
    <w:tmpl w:val="F686182C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A991045"/>
    <w:multiLevelType w:val="hybridMultilevel"/>
    <w:tmpl w:val="B56EAD9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B906C2A"/>
    <w:multiLevelType w:val="hybridMultilevel"/>
    <w:tmpl w:val="ADFABCB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9884AD4"/>
    <w:multiLevelType w:val="hybridMultilevel"/>
    <w:tmpl w:val="0D3635DE"/>
    <w:lvl w:ilvl="0" w:tplc="FFFFFFFF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BD640FC"/>
    <w:multiLevelType w:val="hybridMultilevel"/>
    <w:tmpl w:val="14D8F1D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0A665B4"/>
    <w:multiLevelType w:val="hybridMultilevel"/>
    <w:tmpl w:val="6878541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36A700F"/>
    <w:multiLevelType w:val="hybridMultilevel"/>
    <w:tmpl w:val="F686182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63B16D8"/>
    <w:multiLevelType w:val="hybridMultilevel"/>
    <w:tmpl w:val="E9E82F58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99F13D2"/>
    <w:multiLevelType w:val="hybridMultilevel"/>
    <w:tmpl w:val="2270AE1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AFB486E"/>
    <w:multiLevelType w:val="hybridMultilevel"/>
    <w:tmpl w:val="F686182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CF43A84"/>
    <w:multiLevelType w:val="hybridMultilevel"/>
    <w:tmpl w:val="0D3635DE"/>
    <w:lvl w:ilvl="0" w:tplc="0416000F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11A616D"/>
    <w:multiLevelType w:val="hybridMultilevel"/>
    <w:tmpl w:val="513281DE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DEA7A23"/>
    <w:multiLevelType w:val="hybridMultilevel"/>
    <w:tmpl w:val="1748757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8116EDD"/>
    <w:multiLevelType w:val="hybridMultilevel"/>
    <w:tmpl w:val="94E80B52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BCD3DF4"/>
    <w:multiLevelType w:val="hybridMultilevel"/>
    <w:tmpl w:val="3AE613A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7FA54453"/>
    <w:multiLevelType w:val="hybridMultilevel"/>
    <w:tmpl w:val="AA38B83E"/>
    <w:lvl w:ilvl="0" w:tplc="10AC1C86">
      <w:start w:val="5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685551616">
    <w:abstractNumId w:val="10"/>
  </w:num>
  <w:num w:numId="2" w16cid:durableId="793796512">
    <w:abstractNumId w:val="14"/>
  </w:num>
  <w:num w:numId="3" w16cid:durableId="1011832810">
    <w:abstractNumId w:val="3"/>
  </w:num>
  <w:num w:numId="4" w16cid:durableId="1741711405">
    <w:abstractNumId w:val="11"/>
  </w:num>
  <w:num w:numId="5" w16cid:durableId="1404796293">
    <w:abstractNumId w:val="17"/>
  </w:num>
  <w:num w:numId="6" w16cid:durableId="498229239">
    <w:abstractNumId w:val="7"/>
  </w:num>
  <w:num w:numId="7" w16cid:durableId="1411194968">
    <w:abstractNumId w:val="4"/>
  </w:num>
  <w:num w:numId="8" w16cid:durableId="262228133">
    <w:abstractNumId w:val="0"/>
  </w:num>
  <w:num w:numId="9" w16cid:durableId="454836208">
    <w:abstractNumId w:val="8"/>
  </w:num>
  <w:num w:numId="10" w16cid:durableId="274486718">
    <w:abstractNumId w:val="15"/>
  </w:num>
  <w:num w:numId="11" w16cid:durableId="721175181">
    <w:abstractNumId w:val="16"/>
  </w:num>
  <w:num w:numId="12" w16cid:durableId="1714227263">
    <w:abstractNumId w:val="5"/>
  </w:num>
  <w:num w:numId="13" w16cid:durableId="202711485">
    <w:abstractNumId w:val="2"/>
  </w:num>
  <w:num w:numId="14" w16cid:durableId="372077545">
    <w:abstractNumId w:val="12"/>
  </w:num>
  <w:num w:numId="15" w16cid:durableId="1965697669">
    <w:abstractNumId w:val="1"/>
  </w:num>
  <w:num w:numId="16" w16cid:durableId="1845584080">
    <w:abstractNumId w:val="9"/>
  </w:num>
  <w:num w:numId="17" w16cid:durableId="1516454428">
    <w:abstractNumId w:val="13"/>
  </w:num>
  <w:num w:numId="18" w16cid:durableId="2077777931">
    <w:abstractNumId w:val="6"/>
  </w:num>
  <w:num w:numId="19" w16cid:durableId="1507986637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attachedTemplate r:id="rId1"/>
  <w:doNotTrackMoves/>
  <w:defaultTabStop w:val="708"/>
  <w:hyphenationZone w:val="425"/>
  <w:characterSpacingControl w:val="doNotCompress"/>
  <w:hdrShapeDefaults>
    <o:shapedefaults v:ext="edit" spidmax="3074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F9687B"/>
    <w:rsid w:val="0004030F"/>
    <w:rsid w:val="00045647"/>
    <w:rsid w:val="00062588"/>
    <w:rsid w:val="0006709D"/>
    <w:rsid w:val="0008612D"/>
    <w:rsid w:val="00091B68"/>
    <w:rsid w:val="00133CC8"/>
    <w:rsid w:val="001430A2"/>
    <w:rsid w:val="00152ED0"/>
    <w:rsid w:val="00181FCD"/>
    <w:rsid w:val="001861B5"/>
    <w:rsid w:val="001B168C"/>
    <w:rsid w:val="001B34A3"/>
    <w:rsid w:val="001D1E6B"/>
    <w:rsid w:val="001E3AC3"/>
    <w:rsid w:val="001F59AF"/>
    <w:rsid w:val="00204EA3"/>
    <w:rsid w:val="002469F9"/>
    <w:rsid w:val="00247A45"/>
    <w:rsid w:val="002A4BA9"/>
    <w:rsid w:val="002C3809"/>
    <w:rsid w:val="002E58E5"/>
    <w:rsid w:val="002F3F43"/>
    <w:rsid w:val="00301DCF"/>
    <w:rsid w:val="00324335"/>
    <w:rsid w:val="00374459"/>
    <w:rsid w:val="003D313F"/>
    <w:rsid w:val="003D3200"/>
    <w:rsid w:val="004645D8"/>
    <w:rsid w:val="00472AEB"/>
    <w:rsid w:val="004B576B"/>
    <w:rsid w:val="004E2B39"/>
    <w:rsid w:val="004F01DF"/>
    <w:rsid w:val="005736C6"/>
    <w:rsid w:val="005C0817"/>
    <w:rsid w:val="005D0C55"/>
    <w:rsid w:val="005E1890"/>
    <w:rsid w:val="00611D4B"/>
    <w:rsid w:val="00623FF7"/>
    <w:rsid w:val="00641277"/>
    <w:rsid w:val="00681DF0"/>
    <w:rsid w:val="006E46D3"/>
    <w:rsid w:val="007B1AD1"/>
    <w:rsid w:val="007F00FC"/>
    <w:rsid w:val="00803ED7"/>
    <w:rsid w:val="008422BA"/>
    <w:rsid w:val="00845AE7"/>
    <w:rsid w:val="00861F91"/>
    <w:rsid w:val="00887D52"/>
    <w:rsid w:val="008A2F4D"/>
    <w:rsid w:val="008B18DC"/>
    <w:rsid w:val="008C28C6"/>
    <w:rsid w:val="008D2CEE"/>
    <w:rsid w:val="008D63A7"/>
    <w:rsid w:val="008E160C"/>
    <w:rsid w:val="008F24B3"/>
    <w:rsid w:val="00A37C77"/>
    <w:rsid w:val="00A84DC5"/>
    <w:rsid w:val="00AA0267"/>
    <w:rsid w:val="00AB3507"/>
    <w:rsid w:val="00AD443B"/>
    <w:rsid w:val="00B1135F"/>
    <w:rsid w:val="00B26944"/>
    <w:rsid w:val="00B71C58"/>
    <w:rsid w:val="00B86047"/>
    <w:rsid w:val="00BC4D67"/>
    <w:rsid w:val="00C25B9D"/>
    <w:rsid w:val="00C515B9"/>
    <w:rsid w:val="00CC1676"/>
    <w:rsid w:val="00D27409"/>
    <w:rsid w:val="00D57A34"/>
    <w:rsid w:val="00D67059"/>
    <w:rsid w:val="00D927E2"/>
    <w:rsid w:val="00DA4341"/>
    <w:rsid w:val="00DB7B8F"/>
    <w:rsid w:val="00DD2B91"/>
    <w:rsid w:val="00DD7B71"/>
    <w:rsid w:val="00E04C8E"/>
    <w:rsid w:val="00E17C88"/>
    <w:rsid w:val="00E51938"/>
    <w:rsid w:val="00E75B7C"/>
    <w:rsid w:val="00E83880"/>
    <w:rsid w:val="00ED1B0B"/>
    <w:rsid w:val="00F35DCF"/>
    <w:rsid w:val="00F41D22"/>
    <w:rsid w:val="00F575F8"/>
    <w:rsid w:val="00F9687B"/>
    <w:rsid w:val="00FC212E"/>
    <w:rsid w:val="00FF71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2"/>
    </o:shapelayout>
  </w:shapeDefaults>
  <w:decimalSymbol w:val=","/>
  <w:listSeparator w:val=";"/>
  <w14:docId w14:val="578E044E"/>
  <w15:chartTrackingRefBased/>
  <w15:docId w15:val="{5856996A-C268-4DB4-BA63-557F5D3A65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Calibri" w:hAnsi="Arial" w:cs="Arial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F3F43"/>
    <w:pPr>
      <w:spacing w:after="160" w:line="259" w:lineRule="auto"/>
    </w:pPr>
    <w:rPr>
      <w:rFonts w:ascii="Calibri" w:hAnsi="Calibri" w:cs="Times New Roman"/>
      <w:sz w:val="22"/>
      <w:szCs w:val="22"/>
      <w:lang w:eastAsia="en-US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styleId="Tabelacomgrade">
    <w:name w:val="Table Grid"/>
    <w:basedOn w:val="Tabelanormal"/>
    <w:uiPriority w:val="39"/>
    <w:rsid w:val="00887D5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argrafodaLista">
    <w:name w:val="List Paragraph"/>
    <w:basedOn w:val="Normal"/>
    <w:uiPriority w:val="34"/>
    <w:qFormat/>
    <w:rsid w:val="00887D52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803ED7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pt-BR"/>
    </w:rPr>
  </w:style>
  <w:style w:type="paragraph" w:styleId="Cabealho">
    <w:name w:val="header"/>
    <w:basedOn w:val="Normal"/>
    <w:link w:val="CabealhoChar"/>
    <w:uiPriority w:val="99"/>
    <w:unhideWhenUsed/>
    <w:rsid w:val="0004030F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link w:val="Cabealho"/>
    <w:uiPriority w:val="99"/>
    <w:qFormat/>
    <w:rsid w:val="0004030F"/>
    <w:rPr>
      <w:rFonts w:ascii="Calibri" w:hAnsi="Calibri" w:cs="Times New Roman"/>
      <w:sz w:val="22"/>
      <w:szCs w:val="22"/>
      <w:lang w:eastAsia="en-US"/>
    </w:rPr>
  </w:style>
  <w:style w:type="paragraph" w:styleId="Rodap">
    <w:name w:val="footer"/>
    <w:basedOn w:val="Normal"/>
    <w:link w:val="RodapChar"/>
    <w:uiPriority w:val="99"/>
    <w:unhideWhenUsed/>
    <w:rsid w:val="0004030F"/>
    <w:pPr>
      <w:tabs>
        <w:tab w:val="center" w:pos="4252"/>
        <w:tab w:val="right" w:pos="8504"/>
      </w:tabs>
    </w:pPr>
  </w:style>
  <w:style w:type="character" w:customStyle="1" w:styleId="RodapChar">
    <w:name w:val="Rodapé Char"/>
    <w:link w:val="Rodap"/>
    <w:uiPriority w:val="99"/>
    <w:qFormat/>
    <w:rsid w:val="0004030F"/>
    <w:rPr>
      <w:rFonts w:ascii="Calibri" w:hAnsi="Calibri" w:cs="Times New Roman"/>
      <w:sz w:val="22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8877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Maria%20Lu&#237;sa\Documents\Modelos%20Personalizados%20do%20Office\MODELO%20DFD%20PARA%20O%20PCA.dot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D9CDB2B-070B-45FF-9EBA-F47F798E69D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MODELO DFD PARA O PCA.dot</Template>
  <TotalTime>0</TotalTime>
  <Pages>4</Pages>
  <Words>373</Words>
  <Characters>2015</Characters>
  <Application>Microsoft Office Word</Application>
  <DocSecurity>4</DocSecurity>
  <Lines>16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Maria Luísa</dc:creator>
  <cp:keywords/>
  <dc:description/>
  <cp:lastModifiedBy>Guilherme Ribeiro</cp:lastModifiedBy>
  <cp:revision>2</cp:revision>
  <dcterms:created xsi:type="dcterms:W3CDTF">2026-07-01T20:52:00Z</dcterms:created>
  <dcterms:modified xsi:type="dcterms:W3CDTF">2026-07-01T20:52:00Z</dcterms:modified>
</cp:coreProperties>
</file>