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CC3A21" w14:textId="77777777" w:rsidR="00421844" w:rsidRDefault="00421844" w:rsidP="00421844">
      <w:pPr>
        <w:spacing w:line="360" w:lineRule="auto"/>
        <w:jc w:val="center"/>
        <w:rPr>
          <w:b/>
          <w:bCs/>
          <w:color w:val="000000"/>
          <w:sz w:val="24"/>
          <w:szCs w:val="24"/>
        </w:rPr>
      </w:pPr>
    </w:p>
    <w:p w14:paraId="3BF886B4" w14:textId="77777777" w:rsidR="008238EA" w:rsidRDefault="008238EA" w:rsidP="00421844">
      <w:pPr>
        <w:spacing w:line="360" w:lineRule="auto"/>
        <w:jc w:val="center"/>
        <w:rPr>
          <w:b/>
          <w:bCs/>
          <w:color w:val="000000"/>
          <w:sz w:val="24"/>
          <w:szCs w:val="24"/>
        </w:rPr>
      </w:pPr>
    </w:p>
    <w:p w14:paraId="6DDEB849" w14:textId="3696383F" w:rsidR="00421844" w:rsidRPr="008F4782" w:rsidRDefault="00421844" w:rsidP="00421844">
      <w:pPr>
        <w:spacing w:line="360" w:lineRule="auto"/>
        <w:jc w:val="center"/>
        <w:rPr>
          <w:b/>
          <w:bCs/>
          <w:color w:val="000000"/>
          <w:sz w:val="24"/>
          <w:szCs w:val="24"/>
        </w:rPr>
      </w:pPr>
      <w:r w:rsidRPr="008F4782">
        <w:rPr>
          <w:b/>
          <w:bCs/>
          <w:color w:val="000000"/>
          <w:sz w:val="24"/>
          <w:szCs w:val="24"/>
        </w:rPr>
        <w:t>DOCUMENTO DE FORMALIZAÇÃO DE DEMANDA</w:t>
      </w:r>
    </w:p>
    <w:p w14:paraId="1450C07C" w14:textId="77777777" w:rsidR="00421844" w:rsidRPr="008F4782" w:rsidRDefault="00421844" w:rsidP="00421844">
      <w:pPr>
        <w:jc w:val="both"/>
        <w:rPr>
          <w:color w:val="000000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6372"/>
      </w:tblGrid>
      <w:tr w:rsidR="00421844" w:rsidRPr="008F4782" w14:paraId="6A3B1B06" w14:textId="77777777" w:rsidTr="00895E05">
        <w:trPr>
          <w:jc w:val="center"/>
        </w:trPr>
        <w:tc>
          <w:tcPr>
            <w:tcW w:w="8494" w:type="dxa"/>
            <w:gridSpan w:val="2"/>
            <w:shd w:val="clear" w:color="auto" w:fill="FFFFFF"/>
          </w:tcPr>
          <w:p w14:paraId="78F5012D" w14:textId="77777777" w:rsidR="00421844" w:rsidRPr="008F4782" w:rsidRDefault="00421844" w:rsidP="00421844">
            <w:pPr>
              <w:widowControl/>
              <w:numPr>
                <w:ilvl w:val="0"/>
                <w:numId w:val="1"/>
              </w:numPr>
              <w:autoSpaceDE/>
              <w:autoSpaceDN/>
              <w:spacing w:after="160"/>
              <w:rPr>
                <w:b/>
                <w:bCs/>
                <w:color w:val="000000"/>
                <w:sz w:val="24"/>
                <w:szCs w:val="24"/>
              </w:rPr>
            </w:pPr>
            <w:r w:rsidRPr="008F4782">
              <w:rPr>
                <w:b/>
                <w:bCs/>
                <w:color w:val="000000"/>
                <w:sz w:val="24"/>
                <w:szCs w:val="24"/>
              </w:rPr>
              <w:t>Identificação do requisitante</w:t>
            </w:r>
          </w:p>
        </w:tc>
      </w:tr>
      <w:tr w:rsidR="00421844" w:rsidRPr="008F4782" w14:paraId="50FBBC15" w14:textId="77777777" w:rsidTr="00895E05">
        <w:trPr>
          <w:jc w:val="center"/>
        </w:trPr>
        <w:tc>
          <w:tcPr>
            <w:tcW w:w="2122" w:type="dxa"/>
            <w:shd w:val="clear" w:color="auto" w:fill="auto"/>
          </w:tcPr>
          <w:p w14:paraId="7888A2CC" w14:textId="77777777" w:rsidR="00421844" w:rsidRPr="008F4782" w:rsidRDefault="00421844" w:rsidP="00895E05">
            <w:pPr>
              <w:spacing w:after="160"/>
              <w:rPr>
                <w:b/>
                <w:bCs/>
                <w:color w:val="000000"/>
                <w:sz w:val="24"/>
                <w:szCs w:val="24"/>
              </w:rPr>
            </w:pPr>
            <w:r w:rsidRPr="008F4782">
              <w:rPr>
                <w:b/>
                <w:bCs/>
                <w:color w:val="000000"/>
                <w:sz w:val="24"/>
                <w:szCs w:val="24"/>
              </w:rPr>
              <w:t>Requisitante</w:t>
            </w:r>
          </w:p>
        </w:tc>
        <w:tc>
          <w:tcPr>
            <w:tcW w:w="6372" w:type="dxa"/>
            <w:shd w:val="clear" w:color="auto" w:fill="auto"/>
          </w:tcPr>
          <w:p w14:paraId="2CDA6259" w14:textId="77777777" w:rsidR="00421844" w:rsidRPr="008F4782" w:rsidRDefault="00421844" w:rsidP="00895E05">
            <w:pPr>
              <w:spacing w:after="160"/>
              <w:rPr>
                <w:color w:val="000000"/>
                <w:sz w:val="24"/>
                <w:szCs w:val="24"/>
              </w:rPr>
            </w:pPr>
            <w:r w:rsidRPr="008F4782">
              <w:rPr>
                <w:color w:val="000000"/>
                <w:sz w:val="24"/>
                <w:szCs w:val="24"/>
              </w:rPr>
              <w:t>FERNANDO DE MESQUITA CARNEIRO</w:t>
            </w:r>
          </w:p>
        </w:tc>
      </w:tr>
      <w:tr w:rsidR="00421844" w:rsidRPr="008F4782" w14:paraId="6743A856" w14:textId="77777777" w:rsidTr="00895E05">
        <w:trPr>
          <w:jc w:val="center"/>
        </w:trPr>
        <w:tc>
          <w:tcPr>
            <w:tcW w:w="2122" w:type="dxa"/>
            <w:shd w:val="clear" w:color="auto" w:fill="auto"/>
          </w:tcPr>
          <w:p w14:paraId="646B63F8" w14:textId="77777777" w:rsidR="00421844" w:rsidRPr="008F4782" w:rsidRDefault="00421844" w:rsidP="00895E05">
            <w:pPr>
              <w:spacing w:after="160"/>
              <w:rPr>
                <w:b/>
                <w:bCs/>
                <w:color w:val="000000"/>
                <w:sz w:val="24"/>
                <w:szCs w:val="24"/>
              </w:rPr>
            </w:pPr>
            <w:r w:rsidRPr="008F4782">
              <w:rPr>
                <w:b/>
                <w:bCs/>
                <w:color w:val="000000"/>
                <w:sz w:val="24"/>
                <w:szCs w:val="24"/>
              </w:rPr>
              <w:t>Responsável pela demanda:</w:t>
            </w:r>
          </w:p>
        </w:tc>
        <w:tc>
          <w:tcPr>
            <w:tcW w:w="6372" w:type="dxa"/>
            <w:shd w:val="clear" w:color="auto" w:fill="auto"/>
          </w:tcPr>
          <w:p w14:paraId="06E701FB" w14:textId="77777777" w:rsidR="00421844" w:rsidRPr="008F4782" w:rsidRDefault="00421844" w:rsidP="00895E05">
            <w:pPr>
              <w:spacing w:after="160"/>
              <w:rPr>
                <w:color w:val="000000"/>
                <w:sz w:val="24"/>
                <w:szCs w:val="24"/>
              </w:rPr>
            </w:pPr>
            <w:r w:rsidRPr="008F4782">
              <w:rPr>
                <w:color w:val="000000"/>
                <w:sz w:val="24"/>
                <w:szCs w:val="24"/>
              </w:rPr>
              <w:t>SECRETARIA ADMINISTRATIVA</w:t>
            </w:r>
          </w:p>
        </w:tc>
      </w:tr>
      <w:tr w:rsidR="00421844" w:rsidRPr="008F4782" w14:paraId="5E4C6981" w14:textId="77777777" w:rsidTr="00895E05">
        <w:trPr>
          <w:jc w:val="center"/>
        </w:trPr>
        <w:tc>
          <w:tcPr>
            <w:tcW w:w="2122" w:type="dxa"/>
            <w:shd w:val="clear" w:color="auto" w:fill="auto"/>
          </w:tcPr>
          <w:p w14:paraId="299DE740" w14:textId="77777777" w:rsidR="00421844" w:rsidRPr="008F4782" w:rsidRDefault="00421844" w:rsidP="00895E05">
            <w:pPr>
              <w:spacing w:after="160"/>
              <w:rPr>
                <w:b/>
                <w:bCs/>
                <w:color w:val="000000"/>
                <w:sz w:val="24"/>
                <w:szCs w:val="24"/>
              </w:rPr>
            </w:pPr>
            <w:r w:rsidRPr="008F4782">
              <w:rPr>
                <w:b/>
                <w:bCs/>
                <w:color w:val="000000"/>
                <w:sz w:val="24"/>
                <w:szCs w:val="24"/>
              </w:rPr>
              <w:t>Matrícula:</w:t>
            </w:r>
          </w:p>
        </w:tc>
        <w:tc>
          <w:tcPr>
            <w:tcW w:w="6372" w:type="dxa"/>
            <w:shd w:val="clear" w:color="auto" w:fill="auto"/>
          </w:tcPr>
          <w:p w14:paraId="29BD4D54" w14:textId="77777777" w:rsidR="00421844" w:rsidRPr="008F4782" w:rsidRDefault="00421844" w:rsidP="00895E05">
            <w:pPr>
              <w:spacing w:after="160"/>
              <w:rPr>
                <w:color w:val="000000"/>
                <w:sz w:val="24"/>
                <w:szCs w:val="24"/>
              </w:rPr>
            </w:pPr>
            <w:r w:rsidRPr="008F4782">
              <w:rPr>
                <w:color w:val="000000"/>
                <w:sz w:val="24"/>
                <w:szCs w:val="24"/>
              </w:rPr>
              <w:t>0022</w:t>
            </w:r>
          </w:p>
        </w:tc>
      </w:tr>
      <w:tr w:rsidR="00421844" w:rsidRPr="008F4782" w14:paraId="009402CA" w14:textId="77777777" w:rsidTr="00895E05">
        <w:trPr>
          <w:jc w:val="center"/>
        </w:trPr>
        <w:tc>
          <w:tcPr>
            <w:tcW w:w="2122" w:type="dxa"/>
            <w:shd w:val="clear" w:color="auto" w:fill="auto"/>
          </w:tcPr>
          <w:p w14:paraId="34785979" w14:textId="77777777" w:rsidR="00421844" w:rsidRPr="008F4782" w:rsidRDefault="00421844" w:rsidP="00895E05">
            <w:pPr>
              <w:spacing w:after="160"/>
              <w:rPr>
                <w:b/>
                <w:bCs/>
                <w:color w:val="000000"/>
                <w:sz w:val="24"/>
                <w:szCs w:val="24"/>
              </w:rPr>
            </w:pPr>
            <w:r w:rsidRPr="008F4782">
              <w:rPr>
                <w:b/>
                <w:bCs/>
                <w:color w:val="000000"/>
                <w:sz w:val="24"/>
                <w:szCs w:val="24"/>
              </w:rPr>
              <w:t>E-mail institucional:</w:t>
            </w:r>
          </w:p>
        </w:tc>
        <w:tc>
          <w:tcPr>
            <w:tcW w:w="6372" w:type="dxa"/>
            <w:shd w:val="clear" w:color="auto" w:fill="auto"/>
          </w:tcPr>
          <w:p w14:paraId="080D481C" w14:textId="77777777" w:rsidR="00421844" w:rsidRPr="008F4782" w:rsidRDefault="00421844" w:rsidP="00895E05">
            <w:pPr>
              <w:spacing w:after="160"/>
              <w:rPr>
                <w:color w:val="000000"/>
                <w:sz w:val="24"/>
                <w:szCs w:val="24"/>
              </w:rPr>
            </w:pPr>
            <w:r w:rsidRPr="008F4782">
              <w:rPr>
                <w:color w:val="000000"/>
                <w:sz w:val="24"/>
                <w:szCs w:val="24"/>
              </w:rPr>
              <w:t>compras@itanhandu.cam.mg.gov.br</w:t>
            </w:r>
          </w:p>
        </w:tc>
      </w:tr>
      <w:tr w:rsidR="00421844" w:rsidRPr="008F4782" w14:paraId="2D53CDE8" w14:textId="77777777" w:rsidTr="00895E05">
        <w:trPr>
          <w:jc w:val="center"/>
        </w:trPr>
        <w:tc>
          <w:tcPr>
            <w:tcW w:w="2122" w:type="dxa"/>
            <w:shd w:val="clear" w:color="auto" w:fill="auto"/>
          </w:tcPr>
          <w:p w14:paraId="493B9DBB" w14:textId="77777777" w:rsidR="00421844" w:rsidRPr="008F4782" w:rsidRDefault="00421844" w:rsidP="00895E05">
            <w:pPr>
              <w:spacing w:after="160"/>
              <w:rPr>
                <w:b/>
                <w:bCs/>
                <w:color w:val="000000"/>
                <w:sz w:val="24"/>
                <w:szCs w:val="24"/>
              </w:rPr>
            </w:pPr>
            <w:r w:rsidRPr="008F4782">
              <w:rPr>
                <w:b/>
                <w:bCs/>
                <w:color w:val="000000"/>
                <w:sz w:val="24"/>
                <w:szCs w:val="24"/>
              </w:rPr>
              <w:t>Telefone:</w:t>
            </w:r>
          </w:p>
        </w:tc>
        <w:tc>
          <w:tcPr>
            <w:tcW w:w="6372" w:type="dxa"/>
            <w:shd w:val="clear" w:color="auto" w:fill="auto"/>
          </w:tcPr>
          <w:p w14:paraId="0F1ED811" w14:textId="77777777" w:rsidR="00421844" w:rsidRPr="008F4782" w:rsidRDefault="00421844" w:rsidP="00895E05">
            <w:pPr>
              <w:spacing w:after="160"/>
              <w:rPr>
                <w:b/>
                <w:bCs/>
                <w:color w:val="000000"/>
                <w:sz w:val="24"/>
                <w:szCs w:val="24"/>
              </w:rPr>
            </w:pPr>
            <w:r w:rsidRPr="008F4782">
              <w:rPr>
                <w:b/>
                <w:bCs/>
                <w:color w:val="000000"/>
                <w:sz w:val="24"/>
                <w:szCs w:val="24"/>
              </w:rPr>
              <w:t>(35) 3361-3416</w:t>
            </w:r>
            <w:r w:rsidRPr="008F4782">
              <w:rPr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030F0CEF" w14:textId="77777777" w:rsidR="00421844" w:rsidRPr="008F4782" w:rsidRDefault="00421844" w:rsidP="00421844">
      <w:pPr>
        <w:spacing w:after="160"/>
        <w:rPr>
          <w:color w:val="000000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6372"/>
      </w:tblGrid>
      <w:tr w:rsidR="00421844" w:rsidRPr="008F4782" w14:paraId="26785616" w14:textId="77777777" w:rsidTr="00895E05">
        <w:trPr>
          <w:jc w:val="center"/>
        </w:trPr>
        <w:tc>
          <w:tcPr>
            <w:tcW w:w="8494" w:type="dxa"/>
            <w:gridSpan w:val="2"/>
            <w:shd w:val="clear" w:color="auto" w:fill="FFFFFF"/>
          </w:tcPr>
          <w:p w14:paraId="736FE385" w14:textId="77777777" w:rsidR="00421844" w:rsidRPr="008F4782" w:rsidRDefault="00421844" w:rsidP="00421844">
            <w:pPr>
              <w:widowControl/>
              <w:numPr>
                <w:ilvl w:val="0"/>
                <w:numId w:val="1"/>
              </w:numPr>
              <w:autoSpaceDE/>
              <w:autoSpaceDN/>
              <w:spacing w:after="160"/>
              <w:rPr>
                <w:b/>
                <w:bCs/>
                <w:color w:val="000000"/>
                <w:sz w:val="24"/>
                <w:szCs w:val="24"/>
              </w:rPr>
            </w:pPr>
            <w:r w:rsidRPr="008F4782">
              <w:rPr>
                <w:b/>
                <w:bCs/>
                <w:color w:val="000000"/>
                <w:sz w:val="24"/>
                <w:szCs w:val="24"/>
              </w:rPr>
              <w:t>Identificação da demanda</w:t>
            </w:r>
          </w:p>
        </w:tc>
      </w:tr>
      <w:tr w:rsidR="00421844" w:rsidRPr="008F4782" w14:paraId="257E9203" w14:textId="77777777" w:rsidTr="00895E05">
        <w:trPr>
          <w:jc w:val="center"/>
        </w:trPr>
        <w:tc>
          <w:tcPr>
            <w:tcW w:w="2122" w:type="dxa"/>
            <w:shd w:val="clear" w:color="auto" w:fill="auto"/>
          </w:tcPr>
          <w:p w14:paraId="718B62A1" w14:textId="77777777" w:rsidR="00421844" w:rsidRPr="008F4782" w:rsidRDefault="00421844" w:rsidP="00895E05">
            <w:pPr>
              <w:spacing w:after="160"/>
              <w:rPr>
                <w:b/>
                <w:bCs/>
                <w:color w:val="000000"/>
                <w:sz w:val="24"/>
                <w:szCs w:val="24"/>
              </w:rPr>
            </w:pPr>
            <w:r w:rsidRPr="008F4782">
              <w:rPr>
                <w:b/>
                <w:bCs/>
                <w:color w:val="000000"/>
                <w:sz w:val="24"/>
                <w:szCs w:val="24"/>
              </w:rPr>
              <w:t>Objeto:</w:t>
            </w:r>
          </w:p>
        </w:tc>
        <w:tc>
          <w:tcPr>
            <w:tcW w:w="6372" w:type="dxa"/>
            <w:shd w:val="clear" w:color="auto" w:fill="auto"/>
          </w:tcPr>
          <w:p w14:paraId="0B53B620" w14:textId="6CF6F081" w:rsidR="00421844" w:rsidRPr="008F4782" w:rsidRDefault="008238EA" w:rsidP="00895E05">
            <w:pPr>
              <w:spacing w:after="1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Aquisição de licença de software de captura necessário para emissão de carteira de identidade, conforme acordo firmando entre a Câmara Municipal de Itanhandu e Polícia Civil de Minas Geraias</w:t>
            </w:r>
          </w:p>
        </w:tc>
      </w:tr>
      <w:tr w:rsidR="00421844" w:rsidRPr="008F4782" w14:paraId="48B23F19" w14:textId="77777777" w:rsidTr="00895E05">
        <w:trPr>
          <w:jc w:val="center"/>
        </w:trPr>
        <w:tc>
          <w:tcPr>
            <w:tcW w:w="2122" w:type="dxa"/>
            <w:shd w:val="clear" w:color="auto" w:fill="auto"/>
          </w:tcPr>
          <w:p w14:paraId="03B45343" w14:textId="77777777" w:rsidR="00421844" w:rsidRPr="008F4782" w:rsidRDefault="00421844" w:rsidP="00895E05">
            <w:pPr>
              <w:spacing w:after="160"/>
              <w:rPr>
                <w:b/>
                <w:bCs/>
                <w:color w:val="000000"/>
                <w:sz w:val="24"/>
                <w:szCs w:val="24"/>
              </w:rPr>
            </w:pPr>
            <w:r w:rsidRPr="008F4782">
              <w:rPr>
                <w:b/>
                <w:bCs/>
                <w:color w:val="000000"/>
                <w:sz w:val="24"/>
                <w:szCs w:val="24"/>
              </w:rPr>
              <w:t>Quantidade:</w:t>
            </w:r>
          </w:p>
        </w:tc>
        <w:tc>
          <w:tcPr>
            <w:tcW w:w="6372" w:type="dxa"/>
            <w:shd w:val="clear" w:color="auto" w:fill="auto"/>
          </w:tcPr>
          <w:p w14:paraId="37EAE078" w14:textId="2C93508C" w:rsidR="00421844" w:rsidRPr="008F4782" w:rsidRDefault="008238EA" w:rsidP="00895E05">
            <w:pPr>
              <w:spacing w:after="1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</w:tr>
      <w:tr w:rsidR="00421844" w:rsidRPr="008F4782" w14:paraId="63586913" w14:textId="77777777" w:rsidTr="00895E05">
        <w:trPr>
          <w:jc w:val="center"/>
        </w:trPr>
        <w:tc>
          <w:tcPr>
            <w:tcW w:w="2122" w:type="dxa"/>
            <w:shd w:val="clear" w:color="auto" w:fill="auto"/>
          </w:tcPr>
          <w:p w14:paraId="792B844F" w14:textId="77777777" w:rsidR="00421844" w:rsidRPr="008F4782" w:rsidRDefault="00421844" w:rsidP="00895E05">
            <w:pPr>
              <w:spacing w:after="160"/>
              <w:rPr>
                <w:b/>
                <w:bCs/>
                <w:color w:val="000000"/>
                <w:sz w:val="24"/>
                <w:szCs w:val="24"/>
              </w:rPr>
            </w:pPr>
            <w:r w:rsidRPr="008F4782">
              <w:rPr>
                <w:b/>
                <w:bCs/>
                <w:color w:val="000000"/>
                <w:sz w:val="24"/>
                <w:szCs w:val="24"/>
              </w:rPr>
              <w:t>Unidade de medida:</w:t>
            </w:r>
          </w:p>
        </w:tc>
        <w:tc>
          <w:tcPr>
            <w:tcW w:w="6372" w:type="dxa"/>
            <w:shd w:val="clear" w:color="auto" w:fill="auto"/>
          </w:tcPr>
          <w:p w14:paraId="157FCFED" w14:textId="6BB567C7" w:rsidR="00421844" w:rsidRPr="008F4782" w:rsidRDefault="008238EA" w:rsidP="00895E05">
            <w:pPr>
              <w:spacing w:after="1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Licença (Unidade)</w:t>
            </w:r>
          </w:p>
        </w:tc>
      </w:tr>
    </w:tbl>
    <w:p w14:paraId="51C3DDA9" w14:textId="77777777" w:rsidR="00421844" w:rsidRPr="008F4782" w:rsidRDefault="00421844" w:rsidP="00421844">
      <w:pPr>
        <w:spacing w:after="160"/>
        <w:rPr>
          <w:color w:val="000000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21844" w:rsidRPr="008F4782" w14:paraId="535CE46A" w14:textId="77777777" w:rsidTr="00895E05">
        <w:trPr>
          <w:jc w:val="center"/>
        </w:trPr>
        <w:tc>
          <w:tcPr>
            <w:tcW w:w="8494" w:type="dxa"/>
            <w:shd w:val="clear" w:color="auto" w:fill="FFFFFF"/>
          </w:tcPr>
          <w:p w14:paraId="621B7B7A" w14:textId="77777777" w:rsidR="00421844" w:rsidRPr="008F4782" w:rsidRDefault="00421844" w:rsidP="00421844">
            <w:pPr>
              <w:widowControl/>
              <w:numPr>
                <w:ilvl w:val="0"/>
                <w:numId w:val="1"/>
              </w:numPr>
              <w:autoSpaceDE/>
              <w:autoSpaceDN/>
              <w:spacing w:after="160"/>
              <w:rPr>
                <w:b/>
                <w:bCs/>
                <w:color w:val="000000"/>
                <w:sz w:val="24"/>
                <w:szCs w:val="24"/>
              </w:rPr>
            </w:pPr>
            <w:r w:rsidRPr="008F4782">
              <w:rPr>
                <w:b/>
                <w:bCs/>
                <w:color w:val="000000"/>
                <w:sz w:val="24"/>
                <w:szCs w:val="24"/>
              </w:rPr>
              <w:t>Justificativa</w:t>
            </w:r>
          </w:p>
        </w:tc>
      </w:tr>
      <w:tr w:rsidR="00421844" w:rsidRPr="008F4782" w14:paraId="405AC601" w14:textId="77777777" w:rsidTr="00895E05">
        <w:trPr>
          <w:jc w:val="center"/>
        </w:trPr>
        <w:tc>
          <w:tcPr>
            <w:tcW w:w="8494" w:type="dxa"/>
            <w:shd w:val="clear" w:color="auto" w:fill="auto"/>
          </w:tcPr>
          <w:p w14:paraId="1ACCDD84" w14:textId="7E3FA093" w:rsidR="005F3D3F" w:rsidRPr="008F4782" w:rsidRDefault="000566D5" w:rsidP="000566D5">
            <w:pPr>
              <w:spacing w:after="160"/>
              <w:jc w:val="both"/>
              <w:rPr>
                <w:color w:val="000000"/>
                <w:sz w:val="24"/>
                <w:szCs w:val="24"/>
              </w:rPr>
            </w:pPr>
            <w:r w:rsidRPr="000566D5">
              <w:t>Com base no acordo de cooperação técnica entre a Polícia Civil de Minas Gerais e a Câmara Municipal de Itanhandu, a aquisição de uma licença para o software de captura é essencial para a emissão de carteiras de identidade no Posto de Identificação. Esse software é homologado pela empresa Valid e é imprescindível para integrar o posto ao sistema estadual de identificação, garantindo o atendimento eficiente e seguro à população. Assim, a licença permitirá a captura adequada de dados biométricos e fotográficos, assegurando a conformidade técnica com o sistema de emissão centralizada do Estado</w:t>
            </w:r>
            <w:r>
              <w:t>.</w:t>
            </w:r>
          </w:p>
        </w:tc>
      </w:tr>
    </w:tbl>
    <w:p w14:paraId="756ADEEA" w14:textId="77777777" w:rsidR="00421844" w:rsidRPr="008F4782" w:rsidRDefault="00421844" w:rsidP="00421844">
      <w:pPr>
        <w:rPr>
          <w:color w:val="000000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21844" w14:paraId="55559628" w14:textId="77777777" w:rsidTr="00895E05">
        <w:trPr>
          <w:jc w:val="center"/>
        </w:trPr>
        <w:tc>
          <w:tcPr>
            <w:tcW w:w="8494" w:type="dxa"/>
            <w:shd w:val="clear" w:color="auto" w:fill="auto"/>
          </w:tcPr>
          <w:p w14:paraId="1FF6ACF2" w14:textId="77777777" w:rsidR="00421844" w:rsidRDefault="00421844" w:rsidP="00421844">
            <w:pPr>
              <w:pStyle w:val="PargrafodaLista"/>
              <w:numPr>
                <w:ilvl w:val="0"/>
                <w:numId w:val="1"/>
              </w:numPr>
              <w:spacing w:after="160"/>
              <w:ind w:left="306" w:firstLine="0"/>
              <w:contextualSpacing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Previsão no Plano de Contratação Anual (PCA)</w:t>
            </w:r>
          </w:p>
        </w:tc>
      </w:tr>
      <w:tr w:rsidR="00421844" w14:paraId="2E8B1A8E" w14:textId="77777777" w:rsidTr="00895E05">
        <w:trPr>
          <w:jc w:val="center"/>
        </w:trPr>
        <w:tc>
          <w:tcPr>
            <w:tcW w:w="8494" w:type="dxa"/>
            <w:shd w:val="clear" w:color="auto" w:fill="auto"/>
          </w:tcPr>
          <w:p w14:paraId="4F6E58FE" w14:textId="77777777" w:rsidR="005F3D3F" w:rsidRDefault="005F3D3F" w:rsidP="00895E05">
            <w:pPr>
              <w:jc w:val="both"/>
              <w:rPr>
                <w:color w:val="000000"/>
                <w:sz w:val="24"/>
                <w:szCs w:val="24"/>
              </w:rPr>
            </w:pPr>
          </w:p>
          <w:p w14:paraId="5758E7A8" w14:textId="77777777" w:rsidR="00421844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presente demanda  não está prevista no PCA.</w:t>
            </w:r>
          </w:p>
          <w:p w14:paraId="08BBFAA4" w14:textId="77777777" w:rsidR="005F3D3F" w:rsidRDefault="005F3D3F" w:rsidP="00895E05">
            <w:pPr>
              <w:jc w:val="both"/>
              <w:rPr>
                <w:color w:val="000000"/>
                <w:sz w:val="24"/>
                <w:szCs w:val="24"/>
              </w:rPr>
            </w:pPr>
          </w:p>
        </w:tc>
      </w:tr>
    </w:tbl>
    <w:p w14:paraId="29867D2C" w14:textId="77777777" w:rsidR="00421844" w:rsidRPr="008F4782" w:rsidRDefault="00421844" w:rsidP="00421844">
      <w:pPr>
        <w:jc w:val="both"/>
        <w:rPr>
          <w:color w:val="000000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21844" w14:paraId="7AF7ECED" w14:textId="77777777" w:rsidTr="00895E05">
        <w:trPr>
          <w:jc w:val="center"/>
        </w:trPr>
        <w:tc>
          <w:tcPr>
            <w:tcW w:w="8494" w:type="dxa"/>
            <w:shd w:val="clear" w:color="auto" w:fill="auto"/>
          </w:tcPr>
          <w:p w14:paraId="277CD4AE" w14:textId="77777777" w:rsidR="00421844" w:rsidRDefault="00421844" w:rsidP="00421844">
            <w:pPr>
              <w:pStyle w:val="PargrafodaLista"/>
              <w:numPr>
                <w:ilvl w:val="0"/>
                <w:numId w:val="1"/>
              </w:numPr>
              <w:spacing w:after="160"/>
              <w:ind w:left="306" w:firstLine="0"/>
              <w:contextualSpacing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Catálogo Eletrônico de Padronização</w:t>
            </w:r>
          </w:p>
        </w:tc>
      </w:tr>
      <w:tr w:rsidR="00421844" w14:paraId="4ED0B163" w14:textId="77777777" w:rsidTr="00895E05">
        <w:trPr>
          <w:jc w:val="center"/>
        </w:trPr>
        <w:tc>
          <w:tcPr>
            <w:tcW w:w="8494" w:type="dxa"/>
            <w:shd w:val="clear" w:color="auto" w:fill="auto"/>
          </w:tcPr>
          <w:p w14:paraId="14493883" w14:textId="77777777" w:rsidR="00421844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 objeto está padronizado pelo Catálogo Eletrônico de Padronização do Governo Federal?</w:t>
            </w:r>
          </w:p>
          <w:p w14:paraId="5809A92B" w14:textId="77777777" w:rsidR="00421844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3C4340A" wp14:editId="090D39E1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18415</wp:posOffset>
                      </wp:positionV>
                      <wp:extent cx="246380" cy="230505"/>
                      <wp:effectExtent l="0" t="0" r="20320" b="17145"/>
                      <wp:wrapNone/>
                      <wp:docPr id="2125124777" name="Retângulo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46380" cy="2305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6AADFC" id="Retângulo 8" o:spid="_x0000_s1026" style="position:absolute;margin-left:.05pt;margin-top:1.45pt;width:19.4pt;height:18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" fillcolor="window" strokecolor="windowText" strokeweight="1pt">
                      <v:path arrowok="t"/>
                    </v:rect>
                  </w:pict>
                </mc:Fallback>
              </mc:AlternateContent>
            </w:r>
            <w:r>
              <w:rPr>
                <w:color w:val="000000"/>
                <w:sz w:val="24"/>
                <w:szCs w:val="24"/>
              </w:rPr>
              <w:t xml:space="preserve">        Sim.</w:t>
            </w:r>
          </w:p>
          <w:p w14:paraId="05ABBD94" w14:textId="77777777" w:rsidR="00421844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</w:p>
          <w:p w14:paraId="289479E9" w14:textId="77777777" w:rsidR="00421844" w:rsidRDefault="00421844" w:rsidP="00EF1874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B7222D6" wp14:editId="44AF4B20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18415</wp:posOffset>
                      </wp:positionV>
                      <wp:extent cx="246380" cy="230505"/>
                      <wp:effectExtent l="0" t="0" r="20320" b="17145"/>
                      <wp:wrapNone/>
                      <wp:docPr id="145152765" name="Retângulo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46380" cy="2305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217DC78" w14:textId="77777777" w:rsidR="00421844" w:rsidRDefault="00421844" w:rsidP="00421844">
                                  <w:pPr>
                                    <w:jc w:val="center"/>
                                  </w:pPr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7222D6" id="Retângulo 7" o:spid="_x0000_s1026" style="position:absolute;left:0;text-align:left;margin-left:.05pt;margin-top:1.45pt;width:19.4pt;height:18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" fillcolor="window" strokecolor="windowText" strokeweight="1pt">
                      <v:path arrowok="t"/>
                      <v:textbox>
                        <w:txbxContent>
                          <w:p w14:paraId="5217DC78" w14:textId="77777777" w:rsidR="00421844" w:rsidRDefault="00421844" w:rsidP="00421844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color w:val="000000"/>
                <w:sz w:val="24"/>
                <w:szCs w:val="24"/>
              </w:rPr>
              <w:t xml:space="preserve">        Não.</w:t>
            </w:r>
          </w:p>
          <w:p w14:paraId="63159A63" w14:textId="77777777" w:rsidR="00FF1041" w:rsidRDefault="00FF1041" w:rsidP="00EF1874">
            <w:pPr>
              <w:jc w:val="both"/>
              <w:rPr>
                <w:color w:val="000000"/>
                <w:sz w:val="24"/>
                <w:szCs w:val="24"/>
              </w:rPr>
            </w:pPr>
          </w:p>
        </w:tc>
      </w:tr>
    </w:tbl>
    <w:p w14:paraId="3732129C" w14:textId="77777777" w:rsidR="00421844" w:rsidRPr="008F4782" w:rsidRDefault="00421844" w:rsidP="00421844">
      <w:pPr>
        <w:jc w:val="both"/>
        <w:rPr>
          <w:color w:val="000000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21844" w14:paraId="11747ECD" w14:textId="77777777" w:rsidTr="00895E05">
        <w:trPr>
          <w:jc w:val="center"/>
        </w:trPr>
        <w:tc>
          <w:tcPr>
            <w:tcW w:w="8494" w:type="dxa"/>
            <w:shd w:val="clear" w:color="auto" w:fill="auto"/>
          </w:tcPr>
          <w:p w14:paraId="1700B6E0" w14:textId="77777777" w:rsidR="00421844" w:rsidRDefault="00421844" w:rsidP="00421844">
            <w:pPr>
              <w:pStyle w:val="PargrafodaLista"/>
              <w:numPr>
                <w:ilvl w:val="0"/>
                <w:numId w:val="1"/>
              </w:numPr>
              <w:spacing w:after="160"/>
              <w:ind w:left="306" w:firstLine="0"/>
              <w:contextualSpacing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Indicação do(s) responsável (s) pelo planejamento</w:t>
            </w:r>
          </w:p>
        </w:tc>
      </w:tr>
      <w:tr w:rsidR="00421844" w14:paraId="1A8C557E" w14:textId="77777777" w:rsidTr="00895E05">
        <w:trPr>
          <w:jc w:val="center"/>
        </w:trPr>
        <w:tc>
          <w:tcPr>
            <w:tcW w:w="8494" w:type="dxa"/>
            <w:shd w:val="clear" w:color="auto" w:fill="auto"/>
          </w:tcPr>
          <w:p w14:paraId="3D3146A1" w14:textId="77777777" w:rsidR="00421844" w:rsidRPr="001E0B49" w:rsidRDefault="00421844" w:rsidP="00895E05">
            <w:pPr>
              <w:jc w:val="both"/>
              <w:rPr>
                <w:color w:val="000000"/>
                <w:sz w:val="24"/>
                <w:szCs w:val="24"/>
                <w:lang w:val="pt-BR"/>
              </w:rPr>
            </w:pPr>
            <w:r w:rsidRPr="001E0B49">
              <w:rPr>
                <w:color w:val="000000"/>
                <w:sz w:val="24"/>
                <w:szCs w:val="24"/>
                <w:lang w:val="pt-BR"/>
              </w:rPr>
              <w:t xml:space="preserve">O planejamento será realizado pelo servidor </w:t>
            </w:r>
            <w:r w:rsidRPr="001E0B49">
              <w:rPr>
                <w:color w:val="000000"/>
                <w:sz w:val="24"/>
                <w:szCs w:val="24"/>
              </w:rPr>
              <w:t>FERNANDO DE MESQUITA CARNEIRO, com o subisídio dos demais agentes e setores da Câmara Municipal, sempre que necessário.</w:t>
            </w:r>
          </w:p>
          <w:p w14:paraId="266F6542" w14:textId="77777777" w:rsidR="00421844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</w:p>
        </w:tc>
      </w:tr>
    </w:tbl>
    <w:p w14:paraId="14B88550" w14:textId="77777777" w:rsidR="00421844" w:rsidRPr="008F4782" w:rsidRDefault="00421844" w:rsidP="00421844">
      <w:pPr>
        <w:jc w:val="both"/>
        <w:rPr>
          <w:color w:val="000000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21844" w14:paraId="67D4839B" w14:textId="77777777" w:rsidTr="00895E05">
        <w:trPr>
          <w:jc w:val="center"/>
        </w:trPr>
        <w:tc>
          <w:tcPr>
            <w:tcW w:w="8494" w:type="dxa"/>
            <w:shd w:val="clear" w:color="auto" w:fill="auto"/>
          </w:tcPr>
          <w:p w14:paraId="05DF0CEE" w14:textId="77777777" w:rsidR="00421844" w:rsidRDefault="00421844" w:rsidP="00421844">
            <w:pPr>
              <w:pStyle w:val="PargrafodaLista"/>
              <w:numPr>
                <w:ilvl w:val="0"/>
                <w:numId w:val="1"/>
              </w:numPr>
              <w:spacing w:after="160"/>
              <w:ind w:left="306" w:firstLine="0"/>
              <w:contextualSpacing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Estimativa preliminar do valor da contratação</w:t>
            </w:r>
          </w:p>
          <w:p w14:paraId="58FFC925" w14:textId="77777777" w:rsidR="00421844" w:rsidRDefault="00421844" w:rsidP="00895E05">
            <w:pPr>
              <w:pStyle w:val="PargrafodaLista"/>
              <w:ind w:left="306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(procedimento simplificado)</w:t>
            </w:r>
          </w:p>
        </w:tc>
      </w:tr>
      <w:tr w:rsidR="00421844" w14:paraId="48DE6659" w14:textId="77777777" w:rsidTr="00895E05">
        <w:trPr>
          <w:jc w:val="center"/>
        </w:trPr>
        <w:tc>
          <w:tcPr>
            <w:tcW w:w="8494" w:type="dxa"/>
            <w:shd w:val="clear" w:color="auto" w:fill="auto"/>
          </w:tcPr>
          <w:p w14:paraId="5EC9B21D" w14:textId="77777777" w:rsidR="00421844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</w:p>
          <w:p w14:paraId="7AC2F672" w14:textId="1598103A" w:rsidR="00A15E49" w:rsidRDefault="000566D5" w:rsidP="00895E05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 valor estimado para a contratação é de R$2.500,00 (dois mil e quinhentos reais).</w:t>
            </w:r>
          </w:p>
          <w:p w14:paraId="2475738B" w14:textId="77777777" w:rsidR="00A15E49" w:rsidRPr="00A15E49" w:rsidRDefault="00A15E49" w:rsidP="00895E05">
            <w:pPr>
              <w:jc w:val="both"/>
              <w:rPr>
                <w:color w:val="000000"/>
                <w:sz w:val="24"/>
                <w:szCs w:val="24"/>
              </w:rPr>
            </w:pPr>
          </w:p>
        </w:tc>
      </w:tr>
    </w:tbl>
    <w:p w14:paraId="17094FC8" w14:textId="77777777" w:rsidR="00421844" w:rsidRPr="008F4782" w:rsidRDefault="00421844" w:rsidP="00421844">
      <w:pPr>
        <w:jc w:val="both"/>
        <w:rPr>
          <w:color w:val="000000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21844" w14:paraId="38740DBA" w14:textId="77777777" w:rsidTr="00895E05">
        <w:trPr>
          <w:jc w:val="center"/>
        </w:trPr>
        <w:tc>
          <w:tcPr>
            <w:tcW w:w="8494" w:type="dxa"/>
            <w:shd w:val="clear" w:color="auto" w:fill="auto"/>
          </w:tcPr>
          <w:p w14:paraId="5B467143" w14:textId="77777777" w:rsidR="00421844" w:rsidRDefault="00421844" w:rsidP="00421844">
            <w:pPr>
              <w:pStyle w:val="PargrafodaLista"/>
              <w:numPr>
                <w:ilvl w:val="0"/>
                <w:numId w:val="1"/>
              </w:numPr>
              <w:spacing w:after="160"/>
              <w:ind w:left="306" w:firstLine="0"/>
              <w:contextualSpacing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Indicação da dotação orçamentária</w:t>
            </w:r>
          </w:p>
        </w:tc>
      </w:tr>
      <w:tr w:rsidR="00421844" w14:paraId="214597F2" w14:textId="77777777" w:rsidTr="00895E05">
        <w:trPr>
          <w:jc w:val="center"/>
        </w:trPr>
        <w:tc>
          <w:tcPr>
            <w:tcW w:w="8494" w:type="dxa"/>
            <w:shd w:val="clear" w:color="auto" w:fill="auto"/>
          </w:tcPr>
          <w:p w14:paraId="099F1C2A" w14:textId="77777777" w:rsidR="000566D5" w:rsidRPr="004C4B2F" w:rsidRDefault="000566D5" w:rsidP="000566D5">
            <w:pPr>
              <w:rPr>
                <w:szCs w:val="24"/>
              </w:rPr>
            </w:pPr>
            <w:r w:rsidRPr="004C4B2F">
              <w:rPr>
                <w:szCs w:val="24"/>
              </w:rPr>
              <w:t>Os recursos destinados à execução deste objeto correrão por conta da seguinte dotação orçamentária:</w:t>
            </w:r>
          </w:p>
          <w:p w14:paraId="38083A52" w14:textId="77777777" w:rsidR="000566D5" w:rsidRPr="004C4B2F" w:rsidRDefault="000566D5" w:rsidP="000566D5">
            <w:pPr>
              <w:rPr>
                <w:szCs w:val="24"/>
              </w:rPr>
            </w:pPr>
          </w:p>
          <w:p w14:paraId="2DB3A545" w14:textId="77777777" w:rsidR="000566D5" w:rsidRPr="000566D5" w:rsidRDefault="000566D5" w:rsidP="000566D5">
            <w:pPr>
              <w:rPr>
                <w:rFonts w:ascii="Bahnschrift" w:hAnsi="Bahnschrift"/>
                <w:sz w:val="18"/>
                <w:szCs w:val="18"/>
              </w:rPr>
            </w:pPr>
            <w:r w:rsidRPr="000566D5">
              <w:rPr>
                <w:rFonts w:ascii="Bahnschrift" w:hAnsi="Bahnschrift"/>
                <w:sz w:val="18"/>
                <w:szCs w:val="18"/>
              </w:rPr>
              <w:t>ÓRGÃO: – PODER LEGISLATIVO</w:t>
            </w:r>
          </w:p>
          <w:p w14:paraId="5FD80821" w14:textId="77777777" w:rsidR="000566D5" w:rsidRPr="000566D5" w:rsidRDefault="000566D5" w:rsidP="000566D5">
            <w:pPr>
              <w:rPr>
                <w:rFonts w:ascii="Bahnschrift" w:hAnsi="Bahnschrift"/>
                <w:sz w:val="18"/>
                <w:szCs w:val="18"/>
              </w:rPr>
            </w:pPr>
            <w:r w:rsidRPr="000566D5">
              <w:rPr>
                <w:rFonts w:ascii="Bahnschrift" w:hAnsi="Bahnschrift"/>
                <w:sz w:val="18"/>
                <w:szCs w:val="18"/>
              </w:rPr>
              <w:t>UNIDADE: – CÂMARA MUNICIPAL DE ITANHANDU</w:t>
            </w:r>
          </w:p>
          <w:p w14:paraId="7DBCBF70" w14:textId="77777777" w:rsidR="000566D5" w:rsidRPr="000566D5" w:rsidRDefault="000566D5" w:rsidP="000566D5">
            <w:pPr>
              <w:rPr>
                <w:rFonts w:ascii="Bahnschrift" w:hAnsi="Bahnschrift"/>
                <w:sz w:val="18"/>
                <w:szCs w:val="18"/>
              </w:rPr>
            </w:pPr>
            <w:r w:rsidRPr="000566D5">
              <w:rPr>
                <w:rFonts w:ascii="Bahnschrift" w:hAnsi="Bahnschrift"/>
                <w:sz w:val="18"/>
                <w:szCs w:val="18"/>
              </w:rPr>
              <w:t>PROJETO/ATIVIDADE: 01.01.__.01.031.0001.2001 – MANUTENÇÃO DO PODER LEGISLATIVO</w:t>
            </w:r>
          </w:p>
          <w:p w14:paraId="5B2D4AB7" w14:textId="77777777" w:rsidR="00870FE1" w:rsidRPr="000566D5" w:rsidRDefault="000566D5" w:rsidP="000566D5">
            <w:pPr>
              <w:rPr>
                <w:rFonts w:ascii="Bahnschrift" w:hAnsi="Bahnschrift"/>
                <w:sz w:val="18"/>
                <w:szCs w:val="18"/>
              </w:rPr>
            </w:pPr>
            <w:r w:rsidRPr="000566D5">
              <w:rPr>
                <w:rFonts w:ascii="Bahnschrift" w:hAnsi="Bahnschrift"/>
                <w:sz w:val="18"/>
                <w:szCs w:val="18"/>
              </w:rPr>
              <w:t>ELEMENTO/DESPESA: 3.3.90.39.00 – OUTROS SERVIÇOS DE TERCEIROS – PESSOAS JURÍDICA</w:t>
            </w:r>
          </w:p>
          <w:p w14:paraId="47263ED7" w14:textId="2A3A473D" w:rsidR="000566D5" w:rsidRDefault="000566D5" w:rsidP="000566D5">
            <w:pPr>
              <w:rPr>
                <w:color w:val="000000"/>
                <w:sz w:val="24"/>
                <w:szCs w:val="24"/>
              </w:rPr>
            </w:pPr>
          </w:p>
        </w:tc>
      </w:tr>
    </w:tbl>
    <w:p w14:paraId="05E2F097" w14:textId="77777777" w:rsidR="00421844" w:rsidRPr="008F4782" w:rsidRDefault="00421844" w:rsidP="00421844">
      <w:pPr>
        <w:jc w:val="both"/>
        <w:rPr>
          <w:color w:val="000000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21844" w14:paraId="6FB44353" w14:textId="77777777" w:rsidTr="00895E05">
        <w:trPr>
          <w:jc w:val="center"/>
        </w:trPr>
        <w:tc>
          <w:tcPr>
            <w:tcW w:w="8494" w:type="dxa"/>
            <w:shd w:val="clear" w:color="auto" w:fill="auto"/>
          </w:tcPr>
          <w:p w14:paraId="6E3483E1" w14:textId="77777777" w:rsidR="00421844" w:rsidRDefault="00421844" w:rsidP="00421844">
            <w:pPr>
              <w:pStyle w:val="PargrafodaLista"/>
              <w:numPr>
                <w:ilvl w:val="0"/>
                <w:numId w:val="1"/>
              </w:numPr>
              <w:spacing w:after="160"/>
              <w:ind w:left="306" w:firstLine="0"/>
              <w:contextualSpacing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Data pretendida para a conclusão da contratação</w:t>
            </w:r>
          </w:p>
        </w:tc>
      </w:tr>
      <w:tr w:rsidR="00421844" w14:paraId="25BB1D96" w14:textId="77777777" w:rsidTr="00895E05">
        <w:trPr>
          <w:jc w:val="center"/>
        </w:trPr>
        <w:tc>
          <w:tcPr>
            <w:tcW w:w="8494" w:type="dxa"/>
            <w:shd w:val="clear" w:color="auto" w:fill="auto"/>
          </w:tcPr>
          <w:p w14:paraId="7187B944" w14:textId="77777777" w:rsidR="00421844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</w:p>
          <w:p w14:paraId="7EDB581D" w14:textId="024B358F" w:rsidR="00870FE1" w:rsidRDefault="000566D5" w:rsidP="00895E05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contratação deverá ser finalizada até dia 31/11/2024.</w:t>
            </w:r>
          </w:p>
          <w:p w14:paraId="3FD05ED3" w14:textId="77777777" w:rsidR="005F3D3F" w:rsidRDefault="005F3D3F" w:rsidP="00895E05">
            <w:pPr>
              <w:jc w:val="both"/>
              <w:rPr>
                <w:color w:val="000000"/>
                <w:sz w:val="24"/>
                <w:szCs w:val="24"/>
              </w:rPr>
            </w:pPr>
          </w:p>
          <w:p w14:paraId="37D29C18" w14:textId="77777777" w:rsidR="00870FE1" w:rsidRDefault="00870FE1" w:rsidP="00895E05">
            <w:pPr>
              <w:jc w:val="both"/>
              <w:rPr>
                <w:color w:val="000000"/>
                <w:sz w:val="24"/>
                <w:szCs w:val="24"/>
              </w:rPr>
            </w:pPr>
          </w:p>
        </w:tc>
      </w:tr>
    </w:tbl>
    <w:p w14:paraId="166AC74E" w14:textId="77777777" w:rsidR="00421844" w:rsidRPr="008F4782" w:rsidRDefault="00421844" w:rsidP="00421844">
      <w:pPr>
        <w:jc w:val="both"/>
        <w:rPr>
          <w:color w:val="000000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21844" w14:paraId="7BB179C1" w14:textId="77777777" w:rsidTr="00895E05">
        <w:trPr>
          <w:jc w:val="center"/>
        </w:trPr>
        <w:tc>
          <w:tcPr>
            <w:tcW w:w="8494" w:type="dxa"/>
            <w:shd w:val="clear" w:color="auto" w:fill="auto"/>
          </w:tcPr>
          <w:p w14:paraId="196CBD93" w14:textId="77777777" w:rsidR="00421844" w:rsidRDefault="00421844" w:rsidP="00421844">
            <w:pPr>
              <w:pStyle w:val="PargrafodaLista"/>
              <w:numPr>
                <w:ilvl w:val="0"/>
                <w:numId w:val="1"/>
              </w:numPr>
              <w:spacing w:after="160"/>
              <w:ind w:left="306" w:firstLine="0"/>
              <w:contextualSpacing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Vinculação ou dependência com outra contratação</w:t>
            </w:r>
          </w:p>
        </w:tc>
      </w:tr>
      <w:tr w:rsidR="00421844" w14:paraId="53C6DAFB" w14:textId="77777777" w:rsidTr="00895E05">
        <w:trPr>
          <w:jc w:val="center"/>
        </w:trPr>
        <w:tc>
          <w:tcPr>
            <w:tcW w:w="8494" w:type="dxa"/>
            <w:shd w:val="clear" w:color="auto" w:fill="auto"/>
          </w:tcPr>
          <w:p w14:paraId="6298DAA5" w14:textId="77777777" w:rsidR="00421844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</w:p>
          <w:p w14:paraId="1D08DDC3" w14:textId="77777777" w:rsidR="00421844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3E1ED3C" wp14:editId="5D56CBC5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18415</wp:posOffset>
                      </wp:positionV>
                      <wp:extent cx="246380" cy="230505"/>
                      <wp:effectExtent l="0" t="0" r="20320" b="17145"/>
                      <wp:wrapNone/>
                      <wp:docPr id="149762934" name="Retângulo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46380" cy="2305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22A2D90" w14:textId="1A52681F" w:rsidR="00421844" w:rsidRPr="000566D5" w:rsidRDefault="000566D5" w:rsidP="00421844">
                                  <w:pPr>
                                    <w:jc w:val="center"/>
                                    <w:rPr>
                                      <w:lang w:val="pt-BR"/>
                                    </w:rPr>
                                  </w:pPr>
                                  <w:r>
                                    <w:rPr>
                                      <w:lang w:val="pt-BR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E1ED3C" id="Retângulo 6" o:spid="_x0000_s1027" style="position:absolute;left:0;text-align:left;margin-left:.05pt;margin-top:1.45pt;width:19.4pt;height:18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" fillcolor="window" strokecolor="windowText" strokeweight="1pt">
                      <v:path arrowok="t"/>
                      <v:textbox>
                        <w:txbxContent>
                          <w:p w14:paraId="422A2D90" w14:textId="1A52681F" w:rsidR="00421844" w:rsidRPr="000566D5" w:rsidRDefault="000566D5" w:rsidP="00421844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color w:val="000000"/>
                <w:sz w:val="24"/>
                <w:szCs w:val="24"/>
              </w:rPr>
              <w:t xml:space="preserve">        Não há vinculação ou dependência desta contratação em relação a outra; ou</w:t>
            </w:r>
          </w:p>
          <w:p w14:paraId="783031F1" w14:textId="77777777" w:rsidR="00421844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</w:p>
          <w:p w14:paraId="6BF8DBEA" w14:textId="77777777" w:rsidR="00421844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5D42E83" wp14:editId="180951A7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18415</wp:posOffset>
                      </wp:positionV>
                      <wp:extent cx="246380" cy="230505"/>
                      <wp:effectExtent l="0" t="0" r="20320" b="17145"/>
                      <wp:wrapNone/>
                      <wp:docPr id="1099149537" name="Retângul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46380" cy="2305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9AF9254" w14:textId="77777777" w:rsidR="00EF1874" w:rsidRPr="00EF1874" w:rsidRDefault="00EF1874" w:rsidP="00EF1874">
                                  <w:pPr>
                                    <w:jc w:val="center"/>
                                    <w:rPr>
                                      <w:lang w:val="pt-B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D42E83" id="Retângulo 5" o:spid="_x0000_s1028" style="position:absolute;left:0;text-align:left;margin-left:.05pt;margin-top:1.45pt;width:19.4pt;height:18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" fillcolor="window" strokecolor="windowText" strokeweight="1pt">
                      <v:path arrowok="t"/>
                      <v:textbox>
                        <w:txbxContent>
                          <w:p w14:paraId="39AF9254" w14:textId="77777777" w:rsidR="00EF1874" w:rsidRPr="00EF1874" w:rsidRDefault="00EF1874" w:rsidP="00EF1874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color w:val="000000"/>
                <w:sz w:val="24"/>
                <w:szCs w:val="24"/>
              </w:rPr>
              <w:t xml:space="preserve">        Há vinculação ou dependência desta contratação em relação a seguinte: </w:t>
            </w:r>
          </w:p>
          <w:p w14:paraId="45199977" w14:textId="77777777" w:rsidR="00EF1874" w:rsidRDefault="00EF1874" w:rsidP="00895E05">
            <w:pPr>
              <w:jc w:val="both"/>
              <w:rPr>
                <w:color w:val="000000"/>
                <w:sz w:val="24"/>
                <w:szCs w:val="24"/>
              </w:rPr>
            </w:pPr>
          </w:p>
          <w:p w14:paraId="02215502" w14:textId="77777777" w:rsidR="00421844" w:rsidRDefault="00421844" w:rsidP="00870FE1">
            <w:pPr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0ECBC44D" w14:textId="77777777" w:rsidR="00421844" w:rsidRPr="008F4782" w:rsidRDefault="00421844" w:rsidP="00421844">
      <w:pPr>
        <w:jc w:val="both"/>
        <w:rPr>
          <w:color w:val="000000"/>
          <w:sz w:val="24"/>
          <w:szCs w:val="24"/>
        </w:rPr>
      </w:pPr>
    </w:p>
    <w:p w14:paraId="3A3684C8" w14:textId="77777777" w:rsidR="00421844" w:rsidRPr="008F4782" w:rsidRDefault="00421844" w:rsidP="00421844">
      <w:pPr>
        <w:jc w:val="both"/>
        <w:rPr>
          <w:color w:val="000000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21844" w14:paraId="43193EF5" w14:textId="77777777" w:rsidTr="00895E05">
        <w:trPr>
          <w:jc w:val="center"/>
        </w:trPr>
        <w:tc>
          <w:tcPr>
            <w:tcW w:w="8494" w:type="dxa"/>
            <w:shd w:val="clear" w:color="auto" w:fill="auto"/>
          </w:tcPr>
          <w:p w14:paraId="5890B915" w14:textId="77777777" w:rsidR="00421844" w:rsidRDefault="00421844" w:rsidP="00421844">
            <w:pPr>
              <w:pStyle w:val="PargrafodaLista"/>
              <w:numPr>
                <w:ilvl w:val="0"/>
                <w:numId w:val="1"/>
              </w:numPr>
              <w:spacing w:after="160"/>
              <w:ind w:left="306" w:firstLine="0"/>
              <w:contextualSpacing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Prioridade da contratação</w:t>
            </w:r>
          </w:p>
        </w:tc>
      </w:tr>
      <w:tr w:rsidR="00421844" w14:paraId="20FEAB33" w14:textId="77777777" w:rsidTr="00895E05">
        <w:trPr>
          <w:jc w:val="center"/>
        </w:trPr>
        <w:tc>
          <w:tcPr>
            <w:tcW w:w="8494" w:type="dxa"/>
            <w:shd w:val="clear" w:color="auto" w:fill="auto"/>
          </w:tcPr>
          <w:p w14:paraId="3A911F29" w14:textId="77777777" w:rsidR="00421844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</w:p>
          <w:p w14:paraId="6C653FC8" w14:textId="77777777" w:rsidR="00421844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contratação possui o seguinte grau de prioridade:</w:t>
            </w:r>
          </w:p>
          <w:p w14:paraId="298946A7" w14:textId="77777777" w:rsidR="000566D5" w:rsidRDefault="000566D5" w:rsidP="00895E05">
            <w:pPr>
              <w:jc w:val="both"/>
              <w:rPr>
                <w:color w:val="000000"/>
                <w:sz w:val="24"/>
                <w:szCs w:val="24"/>
              </w:rPr>
            </w:pPr>
          </w:p>
          <w:p w14:paraId="034CDE56" w14:textId="77777777" w:rsidR="00421844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</w:p>
          <w:p w14:paraId="36FA3454" w14:textId="77777777" w:rsidR="00421844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8E2306" wp14:editId="709F976F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18415</wp:posOffset>
                      </wp:positionV>
                      <wp:extent cx="246380" cy="230505"/>
                      <wp:effectExtent l="0" t="0" r="20320" b="17145"/>
                      <wp:wrapNone/>
                      <wp:docPr id="347094313" name="Retângul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46380" cy="2305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068D427" w14:textId="3581712A" w:rsidR="000566D5" w:rsidRPr="000566D5" w:rsidRDefault="000566D5" w:rsidP="000566D5">
                                  <w:pPr>
                                    <w:jc w:val="center"/>
                                    <w:rPr>
                                      <w:lang w:val="pt-BR"/>
                                    </w:rPr>
                                  </w:pPr>
                                  <w:r>
                                    <w:rPr>
                                      <w:lang w:val="pt-BR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8E2306" id="Retângulo 4" o:spid="_x0000_s1029" style="position:absolute;left:0;text-align:left;margin-left:.05pt;margin-top:1.45pt;width:19.4pt;height:1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" fillcolor="window" strokecolor="windowText" strokeweight="1pt">
                      <v:path arrowok="t"/>
                      <v:textbox>
                        <w:txbxContent>
                          <w:p w14:paraId="2068D427" w14:textId="3581712A" w:rsidR="000566D5" w:rsidRPr="000566D5" w:rsidRDefault="000566D5" w:rsidP="000566D5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color w:val="000000"/>
                <w:sz w:val="24"/>
                <w:szCs w:val="24"/>
              </w:rPr>
              <w:t xml:space="preserve">        Alta;</w:t>
            </w:r>
          </w:p>
          <w:p w14:paraId="37B63F01" w14:textId="77777777" w:rsidR="00421844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</w:p>
          <w:p w14:paraId="659BD497" w14:textId="77777777" w:rsidR="00421844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CD1D9F0" wp14:editId="49A2AC2C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8255</wp:posOffset>
                      </wp:positionV>
                      <wp:extent cx="246380" cy="230505"/>
                      <wp:effectExtent l="0" t="0" r="20320" b="17145"/>
                      <wp:wrapNone/>
                      <wp:docPr id="1751967215" name="Retângulo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46380" cy="2305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E9F2922" w14:textId="77777777" w:rsidR="00421844" w:rsidRDefault="00421844" w:rsidP="004218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D1D9F0" id="Retângulo 3" o:spid="_x0000_s1030" style="position:absolute;left:0;text-align:left;margin-left:-.5pt;margin-top:.65pt;width:19.4pt;height:18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" fillcolor="window" strokecolor="windowText" strokeweight="1pt">
                      <v:path arrowok="t"/>
                      <v:textbox>
                        <w:txbxContent>
                          <w:p w14:paraId="0E9F2922" w14:textId="77777777" w:rsidR="00421844" w:rsidRDefault="00421844" w:rsidP="00421844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color w:val="000000"/>
                <w:sz w:val="24"/>
                <w:szCs w:val="24"/>
              </w:rPr>
              <w:t xml:space="preserve">        Média; ou</w:t>
            </w:r>
          </w:p>
          <w:p w14:paraId="26378CC8" w14:textId="77777777" w:rsidR="00421844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0B3E1B0" wp14:editId="0FE5DE47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180340</wp:posOffset>
                      </wp:positionV>
                      <wp:extent cx="246380" cy="230505"/>
                      <wp:effectExtent l="0" t="0" r="20320" b="17145"/>
                      <wp:wrapNone/>
                      <wp:docPr id="1117185041" name="Retângul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46380" cy="2305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B3D6171" w14:textId="77777777" w:rsidR="00421844" w:rsidRDefault="00421844" w:rsidP="004218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B3E1B0" id="Retângulo 2" o:spid="_x0000_s1031" style="position:absolute;left:0;text-align:left;margin-left:-.5pt;margin-top:14.2pt;width:19.4pt;height:18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" fillcolor="window" strokecolor="windowText" strokeweight="1pt">
                      <v:path arrowok="t"/>
                      <v:textbox>
                        <w:txbxContent>
                          <w:p w14:paraId="2B3D6171" w14:textId="77777777" w:rsidR="00421844" w:rsidRDefault="00421844" w:rsidP="00421844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C20AC06" w14:textId="77777777" w:rsidR="00421844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08D0C42" wp14:editId="3E1C0360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5080</wp:posOffset>
                      </wp:positionV>
                      <wp:extent cx="246380" cy="230505"/>
                      <wp:effectExtent l="0" t="0" r="20320" b="17145"/>
                      <wp:wrapNone/>
                      <wp:docPr id="1022738144" name="Retângul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46380" cy="2305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59B801" id="Retângulo 1" o:spid="_x0000_s1026" style="position:absolute;margin-left:-.5pt;margin-top:.4pt;width:19.4pt;height:18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" fillcolor="window" strokecolor="windowText" strokeweight="1pt">
                      <v:path arrowok="t"/>
                    </v:rect>
                  </w:pict>
                </mc:Fallback>
              </mc:AlternateContent>
            </w:r>
            <w:r>
              <w:rPr>
                <w:color w:val="000000"/>
                <w:sz w:val="24"/>
                <w:szCs w:val="24"/>
              </w:rPr>
              <w:t xml:space="preserve">        Baixa.</w:t>
            </w:r>
          </w:p>
          <w:p w14:paraId="4C743413" w14:textId="77777777" w:rsidR="00421844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</w:p>
        </w:tc>
      </w:tr>
    </w:tbl>
    <w:p w14:paraId="64FA8563" w14:textId="77777777" w:rsidR="00421844" w:rsidRPr="008F4782" w:rsidRDefault="00421844" w:rsidP="00421844">
      <w:pPr>
        <w:jc w:val="both"/>
        <w:rPr>
          <w:color w:val="000000"/>
          <w:sz w:val="24"/>
          <w:szCs w:val="24"/>
        </w:rPr>
      </w:pPr>
    </w:p>
    <w:tbl>
      <w:tblPr>
        <w:tblW w:w="85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5"/>
      </w:tblGrid>
      <w:tr w:rsidR="00421844" w:rsidRPr="008F4782" w14:paraId="0BE624AB" w14:textId="77777777" w:rsidTr="00895E05">
        <w:trPr>
          <w:jc w:val="center"/>
        </w:trPr>
        <w:tc>
          <w:tcPr>
            <w:tcW w:w="8505" w:type="dxa"/>
            <w:shd w:val="clear" w:color="auto" w:fill="FFFFFF"/>
          </w:tcPr>
          <w:p w14:paraId="79DC1A34" w14:textId="77777777" w:rsidR="00421844" w:rsidRPr="008F4782" w:rsidRDefault="00421844" w:rsidP="00421844">
            <w:pPr>
              <w:pStyle w:val="PargrafodaLista"/>
              <w:numPr>
                <w:ilvl w:val="0"/>
                <w:numId w:val="1"/>
              </w:numPr>
              <w:spacing w:after="160"/>
              <w:contextualSpacing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8F4782">
              <w:rPr>
                <w:b/>
                <w:bCs/>
                <w:color w:val="000000"/>
                <w:sz w:val="24"/>
                <w:szCs w:val="24"/>
              </w:rPr>
              <w:t>Requisição</w:t>
            </w:r>
          </w:p>
        </w:tc>
      </w:tr>
      <w:tr w:rsidR="00421844" w:rsidRPr="008F4782" w14:paraId="229B7E61" w14:textId="77777777" w:rsidTr="00895E05">
        <w:trPr>
          <w:trHeight w:val="2195"/>
          <w:jc w:val="center"/>
        </w:trPr>
        <w:tc>
          <w:tcPr>
            <w:tcW w:w="8505" w:type="dxa"/>
            <w:shd w:val="clear" w:color="auto" w:fill="FFFFFF"/>
          </w:tcPr>
          <w:p w14:paraId="17197DA1" w14:textId="77777777" w:rsidR="00421844" w:rsidRPr="008F4782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</w:p>
          <w:p w14:paraId="47F5443B" w14:textId="77777777" w:rsidR="00421844" w:rsidRPr="008F4782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  <w:r w:rsidRPr="008F4782">
              <w:rPr>
                <w:color w:val="000000"/>
                <w:sz w:val="24"/>
                <w:szCs w:val="24"/>
              </w:rPr>
              <w:t>Solicito a contratação do objeto determinado.</w:t>
            </w:r>
          </w:p>
          <w:p w14:paraId="274774DC" w14:textId="77777777" w:rsidR="00421844" w:rsidRPr="008F4782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</w:p>
          <w:p w14:paraId="7B5AE533" w14:textId="4E37A003" w:rsidR="00421844" w:rsidRDefault="00870FE1" w:rsidP="00895E05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Itanhandu, </w:t>
            </w:r>
            <w:r w:rsidR="000566D5">
              <w:rPr>
                <w:color w:val="000000"/>
                <w:sz w:val="24"/>
                <w:szCs w:val="24"/>
              </w:rPr>
              <w:t>11</w:t>
            </w:r>
            <w:r>
              <w:rPr>
                <w:color w:val="000000"/>
                <w:sz w:val="24"/>
                <w:szCs w:val="24"/>
              </w:rPr>
              <w:t xml:space="preserve"> de </w:t>
            </w:r>
            <w:r w:rsidR="000566D5">
              <w:rPr>
                <w:color w:val="000000"/>
                <w:sz w:val="24"/>
                <w:szCs w:val="24"/>
              </w:rPr>
              <w:t>novembro</w:t>
            </w:r>
            <w:r>
              <w:rPr>
                <w:color w:val="000000"/>
                <w:sz w:val="24"/>
                <w:szCs w:val="24"/>
              </w:rPr>
              <w:t xml:space="preserve"> de 2024.</w:t>
            </w:r>
          </w:p>
          <w:p w14:paraId="6917C817" w14:textId="77777777" w:rsidR="00870FE1" w:rsidRDefault="00870FE1" w:rsidP="00895E05">
            <w:pPr>
              <w:jc w:val="both"/>
              <w:rPr>
                <w:color w:val="000000"/>
                <w:sz w:val="24"/>
                <w:szCs w:val="24"/>
              </w:rPr>
            </w:pPr>
          </w:p>
          <w:p w14:paraId="50641038" w14:textId="77777777" w:rsidR="00870FE1" w:rsidRPr="008F4782" w:rsidRDefault="00870FE1" w:rsidP="00895E05">
            <w:pPr>
              <w:jc w:val="both"/>
              <w:rPr>
                <w:color w:val="000000"/>
                <w:sz w:val="24"/>
                <w:szCs w:val="24"/>
              </w:rPr>
            </w:pPr>
          </w:p>
          <w:p w14:paraId="29CF0378" w14:textId="77777777" w:rsidR="00421844" w:rsidRPr="008F4782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  <w:r w:rsidRPr="008F4782">
              <w:rPr>
                <w:color w:val="000000"/>
                <w:sz w:val="24"/>
                <w:szCs w:val="24"/>
              </w:rPr>
              <w:t>___________________________________________</w:t>
            </w:r>
          </w:p>
          <w:p w14:paraId="05C4E53E" w14:textId="77777777" w:rsidR="00421844" w:rsidRPr="008F4782" w:rsidRDefault="00421844" w:rsidP="00895E05">
            <w:pPr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8F4782">
              <w:rPr>
                <w:b/>
                <w:bCs/>
                <w:color w:val="000000"/>
                <w:sz w:val="24"/>
                <w:szCs w:val="24"/>
              </w:rPr>
              <w:t>Fernando de Mesquita Carneiro</w:t>
            </w:r>
          </w:p>
          <w:p w14:paraId="6D9B3C69" w14:textId="77777777" w:rsidR="00421844" w:rsidRPr="008F4782" w:rsidRDefault="00421844" w:rsidP="00895E05">
            <w:pPr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8F4782">
              <w:rPr>
                <w:b/>
                <w:bCs/>
                <w:color w:val="000000"/>
                <w:sz w:val="24"/>
                <w:szCs w:val="24"/>
              </w:rPr>
              <w:t>Requisitante</w:t>
            </w:r>
          </w:p>
          <w:p w14:paraId="77696D85" w14:textId="77777777" w:rsidR="00421844" w:rsidRPr="008F4782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</w:p>
        </w:tc>
      </w:tr>
    </w:tbl>
    <w:p w14:paraId="424C1AD7" w14:textId="77777777" w:rsidR="00421844" w:rsidRPr="008F4782" w:rsidRDefault="00421844" w:rsidP="00421844">
      <w:pPr>
        <w:jc w:val="both"/>
        <w:rPr>
          <w:color w:val="000000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21844" w14:paraId="4F9DFA5A" w14:textId="77777777" w:rsidTr="00895E05">
        <w:trPr>
          <w:jc w:val="center"/>
        </w:trPr>
        <w:tc>
          <w:tcPr>
            <w:tcW w:w="8494" w:type="dxa"/>
            <w:shd w:val="clear" w:color="auto" w:fill="auto"/>
          </w:tcPr>
          <w:p w14:paraId="7CAE8E82" w14:textId="77777777" w:rsidR="00421844" w:rsidRDefault="00421844" w:rsidP="00421844">
            <w:pPr>
              <w:pStyle w:val="PargrafodaLista"/>
              <w:numPr>
                <w:ilvl w:val="0"/>
                <w:numId w:val="1"/>
              </w:numPr>
              <w:spacing w:after="160"/>
              <w:ind w:left="306" w:firstLine="0"/>
              <w:contextualSpacing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Autorização</w:t>
            </w:r>
          </w:p>
        </w:tc>
      </w:tr>
      <w:tr w:rsidR="00421844" w14:paraId="2640DB46" w14:textId="77777777" w:rsidTr="00895E05">
        <w:trPr>
          <w:jc w:val="center"/>
        </w:trPr>
        <w:tc>
          <w:tcPr>
            <w:tcW w:w="8494" w:type="dxa"/>
            <w:shd w:val="clear" w:color="auto" w:fill="auto"/>
          </w:tcPr>
          <w:p w14:paraId="7A9A2289" w14:textId="77777777" w:rsidR="005F3D3F" w:rsidRDefault="005F3D3F" w:rsidP="00895E05">
            <w:pPr>
              <w:jc w:val="both"/>
              <w:rPr>
                <w:color w:val="000000"/>
                <w:sz w:val="24"/>
                <w:szCs w:val="24"/>
              </w:rPr>
            </w:pPr>
          </w:p>
          <w:p w14:paraId="062BEBCB" w14:textId="77777777" w:rsidR="00421844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Considerando a pertinência da demanda, </w:t>
            </w:r>
            <w:r>
              <w:rPr>
                <w:b/>
                <w:bCs/>
                <w:color w:val="000000"/>
                <w:sz w:val="24"/>
                <w:szCs w:val="24"/>
              </w:rPr>
              <w:t>AUTORIZO</w:t>
            </w:r>
            <w:r>
              <w:rPr>
                <w:color w:val="000000"/>
                <w:sz w:val="24"/>
                <w:szCs w:val="24"/>
              </w:rPr>
              <w:t xml:space="preserve"> a continuidade do procedimento destinado à contratação em tela.</w:t>
            </w:r>
          </w:p>
          <w:p w14:paraId="5E016E56" w14:textId="77777777" w:rsidR="00421844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</w:p>
          <w:p w14:paraId="77F2BDCB" w14:textId="77777777" w:rsidR="00421844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</w:p>
          <w:p w14:paraId="36680BCF" w14:textId="77777777" w:rsidR="00421844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___________________________________________</w:t>
            </w:r>
          </w:p>
          <w:p w14:paraId="5099CFCD" w14:textId="77777777" w:rsidR="00421844" w:rsidRDefault="00421844" w:rsidP="00895E05">
            <w:pPr>
              <w:spacing w:after="16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Rivaldo de Freitas</w:t>
            </w:r>
          </w:p>
          <w:p w14:paraId="37C5CFE1" w14:textId="77777777" w:rsidR="00421844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Presidente da Câmara Municipal</w:t>
            </w:r>
          </w:p>
          <w:p w14:paraId="3AC4AD80" w14:textId="77777777" w:rsidR="00421844" w:rsidRDefault="00421844" w:rsidP="00895E05">
            <w:pPr>
              <w:jc w:val="both"/>
              <w:rPr>
                <w:color w:val="000000"/>
                <w:sz w:val="24"/>
                <w:szCs w:val="24"/>
              </w:rPr>
            </w:pPr>
          </w:p>
        </w:tc>
      </w:tr>
    </w:tbl>
    <w:p w14:paraId="2128C2C1" w14:textId="77777777" w:rsidR="00AF460B" w:rsidRPr="00421844" w:rsidRDefault="00AF460B" w:rsidP="00421844"/>
    <w:sectPr w:rsidR="00AF460B" w:rsidRPr="00421844" w:rsidSect="000566D5">
      <w:headerReference w:type="default" r:id="rId7"/>
      <w:footerReference w:type="default" r:id="rId8"/>
      <w:pgSz w:w="11900" w:h="16840"/>
      <w:pgMar w:top="1700" w:right="780" w:bottom="1260" w:left="860" w:header="2211" w:footer="11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2A9110" w14:textId="77777777" w:rsidR="00DA6452" w:rsidRDefault="00DA6452" w:rsidP="005001C9">
      <w:r>
        <w:separator/>
      </w:r>
    </w:p>
  </w:endnote>
  <w:endnote w:type="continuationSeparator" w:id="0">
    <w:p w14:paraId="0D3BE825" w14:textId="77777777" w:rsidR="00DA6452" w:rsidRDefault="00DA6452" w:rsidP="00500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B10F75" w14:textId="77777777" w:rsidR="005001C9" w:rsidRPr="00D04018" w:rsidRDefault="005001C9" w:rsidP="005001C9">
    <w:pPr>
      <w:pStyle w:val="Rodap"/>
      <w:ind w:left="360"/>
      <w:rPr>
        <w:rFonts w:cs="Arial"/>
        <w:i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760AF11" wp14:editId="2328C11F">
              <wp:simplePos x="0" y="0"/>
              <wp:positionH relativeFrom="column">
                <wp:posOffset>-680720</wp:posOffset>
              </wp:positionH>
              <wp:positionV relativeFrom="paragraph">
                <wp:posOffset>-121285</wp:posOffset>
              </wp:positionV>
              <wp:extent cx="7422515" cy="43180"/>
              <wp:effectExtent l="4445" t="0" r="2540" b="0"/>
              <wp:wrapNone/>
              <wp:docPr id="2051790631" name="Retângul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 flipV="1">
                        <a:off x="0" y="0"/>
                        <a:ext cx="7422515" cy="4318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>
                              <a:alpha val="0"/>
                            </a:srgbClr>
                          </a:gs>
                          <a:gs pos="100000">
                            <a:srgbClr val="3366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705701" id="Retângulo 6" o:spid="_x0000_s1026" style="position:absolute;margin-left:-53.6pt;margin-top:-9.55pt;width:584.45pt;height:3.4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" stroked="f">
              <v:fill opacity="0" color2="#36f" rotate="t" angle="90" focus="100%" type="gradient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D858099" wp14:editId="35A37295">
              <wp:simplePos x="0" y="0"/>
              <wp:positionH relativeFrom="column">
                <wp:posOffset>-685800</wp:posOffset>
              </wp:positionH>
              <wp:positionV relativeFrom="paragraph">
                <wp:posOffset>-118110</wp:posOffset>
              </wp:positionV>
              <wp:extent cx="685800" cy="741045"/>
              <wp:effectExtent l="0" t="0" r="635" b="3175"/>
              <wp:wrapNone/>
              <wp:docPr id="135513583" name="Retângul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685800" cy="74104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>
                              <a:alpha val="0"/>
                            </a:srgbClr>
                          </a:gs>
                          <a:gs pos="100000">
                            <a:srgbClr val="3366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475D05" id="Retângulo 5" o:spid="_x0000_s1026" style="position:absolute;margin-left:-54pt;margin-top:-9.3pt;width:54pt;height:58.3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" stroked="f">
              <v:fill opacity="0" color2="#36f" rotate="t" angle="90" focus="100%" type="gradient"/>
            </v:rect>
          </w:pict>
        </mc:Fallback>
      </mc:AlternateContent>
    </w:r>
    <w:r w:rsidRPr="00D04018">
      <w:rPr>
        <w:rFonts w:cs="Arial"/>
        <w:i/>
        <w:noProof/>
        <w:sz w:val="18"/>
        <w:szCs w:val="18"/>
      </w:rPr>
      <w:drawing>
        <wp:anchor distT="0" distB="0" distL="114300" distR="114300" simplePos="0" relativeHeight="251662336" behindDoc="0" locked="1" layoutInCell="1" allowOverlap="1" wp14:anchorId="5A6F817D" wp14:editId="02C77D91">
          <wp:simplePos x="0" y="0"/>
          <wp:positionH relativeFrom="column">
            <wp:posOffset>5095875</wp:posOffset>
          </wp:positionH>
          <wp:positionV relativeFrom="page">
            <wp:posOffset>9976485</wp:posOffset>
          </wp:positionV>
          <wp:extent cx="445770" cy="601980"/>
          <wp:effectExtent l="0" t="0" r="0" b="7620"/>
          <wp:wrapNone/>
          <wp:docPr id="595970912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770" cy="601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04018">
      <w:rPr>
        <w:rFonts w:cs="Arial"/>
        <w:i/>
        <w:noProof/>
        <w:sz w:val="18"/>
        <w:szCs w:val="18"/>
      </w:rPr>
      <w:drawing>
        <wp:anchor distT="0" distB="0" distL="114300" distR="114300" simplePos="0" relativeHeight="251663360" behindDoc="0" locked="1" layoutInCell="1" allowOverlap="1" wp14:anchorId="3A28DF65" wp14:editId="4D0EF69E">
          <wp:simplePos x="0" y="0"/>
          <wp:positionH relativeFrom="column">
            <wp:posOffset>5720715</wp:posOffset>
          </wp:positionH>
          <wp:positionV relativeFrom="page">
            <wp:posOffset>9973945</wp:posOffset>
          </wp:positionV>
          <wp:extent cx="680085" cy="657860"/>
          <wp:effectExtent l="0" t="0" r="5715" b="8890"/>
          <wp:wrapNone/>
          <wp:docPr id="14534838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0085" cy="657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Arial"/>
        <w:i/>
        <w:sz w:val="18"/>
        <w:szCs w:val="18"/>
      </w:rPr>
      <w:t>Rua Engenheiro Paulo Franco da Rosa</w:t>
    </w:r>
    <w:r w:rsidRPr="00D04018">
      <w:rPr>
        <w:rFonts w:cs="Arial"/>
        <w:i/>
        <w:sz w:val="18"/>
        <w:szCs w:val="18"/>
      </w:rPr>
      <w:t xml:space="preserve">, </w:t>
    </w:r>
    <w:r>
      <w:rPr>
        <w:rFonts w:cs="Arial"/>
        <w:i/>
        <w:sz w:val="18"/>
        <w:szCs w:val="18"/>
      </w:rPr>
      <w:t>298</w:t>
    </w:r>
    <w:r w:rsidRPr="00D04018">
      <w:rPr>
        <w:rFonts w:cs="Arial"/>
        <w:i/>
        <w:sz w:val="18"/>
        <w:szCs w:val="18"/>
      </w:rPr>
      <w:t xml:space="preserve"> - Centro </w:t>
    </w:r>
    <w:r>
      <w:rPr>
        <w:rFonts w:cs="Arial"/>
        <w:i/>
        <w:sz w:val="18"/>
        <w:szCs w:val="18"/>
      </w:rPr>
      <w:t>–</w:t>
    </w:r>
    <w:r w:rsidRPr="00D04018">
      <w:rPr>
        <w:rFonts w:cs="Arial"/>
        <w:i/>
        <w:sz w:val="18"/>
        <w:szCs w:val="18"/>
      </w:rPr>
      <w:t xml:space="preserve"> 37464</w:t>
    </w:r>
    <w:r>
      <w:rPr>
        <w:rFonts w:cs="Arial"/>
        <w:i/>
        <w:sz w:val="18"/>
        <w:szCs w:val="18"/>
      </w:rPr>
      <w:t>-</w:t>
    </w:r>
    <w:r w:rsidRPr="00D04018">
      <w:rPr>
        <w:rFonts w:cs="Arial"/>
        <w:i/>
        <w:sz w:val="18"/>
        <w:szCs w:val="18"/>
      </w:rPr>
      <w:t>000 - Itanhandu MG</w:t>
    </w:r>
  </w:p>
  <w:p w14:paraId="54AAF7BC" w14:textId="77777777" w:rsidR="005001C9" w:rsidRPr="009501AF" w:rsidRDefault="005001C9" w:rsidP="005001C9">
    <w:pPr>
      <w:pStyle w:val="Rodap"/>
      <w:ind w:left="360"/>
      <w:rPr>
        <w:rFonts w:cs="Arial"/>
        <w:i/>
        <w:sz w:val="18"/>
        <w:szCs w:val="18"/>
      </w:rPr>
    </w:pPr>
    <w:r w:rsidRPr="009501AF">
      <w:rPr>
        <w:rFonts w:cs="Arial"/>
        <w:i/>
        <w:sz w:val="18"/>
        <w:szCs w:val="18"/>
      </w:rPr>
      <w:t>Portal:</w:t>
    </w:r>
    <w:r w:rsidRPr="009501AF">
      <w:rPr>
        <w:rFonts w:cs="Arial"/>
        <w:i/>
        <w:color w:val="0000FF"/>
        <w:sz w:val="18"/>
        <w:szCs w:val="18"/>
      </w:rPr>
      <w:t>www.itanhandu.cam.mg.gov.br</w:t>
    </w:r>
  </w:p>
  <w:p w14:paraId="3DEEC748" w14:textId="77777777" w:rsidR="005001C9" w:rsidRPr="000113C3" w:rsidRDefault="005001C9" w:rsidP="005001C9">
    <w:pPr>
      <w:pStyle w:val="Rodap"/>
      <w:ind w:left="360"/>
      <w:rPr>
        <w:rFonts w:cs="Arial"/>
        <w:i/>
        <w:sz w:val="18"/>
        <w:szCs w:val="18"/>
        <w:lang w:val="en-US"/>
      </w:rPr>
    </w:pPr>
    <w:r w:rsidRPr="000113C3">
      <w:rPr>
        <w:rFonts w:cs="Arial"/>
        <w:i/>
        <w:sz w:val="18"/>
        <w:szCs w:val="18"/>
        <w:lang w:val="en-US"/>
      </w:rPr>
      <w:t xml:space="preserve">Email: </w:t>
    </w:r>
    <w:r w:rsidRPr="000113C3">
      <w:rPr>
        <w:rFonts w:cs="Arial"/>
        <w:i/>
        <w:color w:val="0000FF"/>
        <w:sz w:val="18"/>
        <w:szCs w:val="18"/>
        <w:lang w:val="en-US"/>
      </w:rPr>
      <w:t>secretaria@itanhandu.cam.</w:t>
    </w:r>
    <w:r>
      <w:rPr>
        <w:rFonts w:cs="Arial"/>
        <w:i/>
        <w:color w:val="0000FF"/>
        <w:sz w:val="18"/>
        <w:szCs w:val="18"/>
        <w:lang w:val="en-US"/>
      </w:rPr>
      <w:t>mg.gov.br</w:t>
    </w:r>
    <w:r w:rsidRPr="000113C3">
      <w:rPr>
        <w:rFonts w:cs="Arial"/>
        <w:i/>
        <w:color w:val="0000FF"/>
        <w:sz w:val="18"/>
        <w:szCs w:val="18"/>
        <w:lang w:val="en-US"/>
      </w:rPr>
      <w:t xml:space="preserve"> </w:t>
    </w:r>
  </w:p>
  <w:p w14:paraId="0C5FE2C9" w14:textId="77777777" w:rsidR="005001C9" w:rsidRPr="000113C3" w:rsidRDefault="005001C9" w:rsidP="005001C9">
    <w:pPr>
      <w:pStyle w:val="Rodap"/>
      <w:ind w:left="360"/>
      <w:rPr>
        <w:rFonts w:cs="Arial"/>
        <w:i/>
        <w:sz w:val="18"/>
        <w:szCs w:val="18"/>
        <w:lang w:val="en-US"/>
      </w:rPr>
    </w:pPr>
    <w:r w:rsidRPr="000113C3">
      <w:rPr>
        <w:rFonts w:cs="Arial"/>
        <w:b/>
        <w:i/>
        <w:sz w:val="18"/>
        <w:szCs w:val="18"/>
        <w:lang w:val="en-US"/>
      </w:rPr>
      <w:t>TEL: (35) 3361 3416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4A1019" w14:textId="77777777" w:rsidR="00DA6452" w:rsidRDefault="00DA6452" w:rsidP="005001C9">
      <w:r>
        <w:separator/>
      </w:r>
    </w:p>
  </w:footnote>
  <w:footnote w:type="continuationSeparator" w:id="0">
    <w:p w14:paraId="46E5B311" w14:textId="77777777" w:rsidR="00DA6452" w:rsidRDefault="00DA6452" w:rsidP="005001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FC361D" w14:textId="77777777" w:rsidR="008238EA" w:rsidRDefault="008238EA" w:rsidP="008238EA">
    <w:pPr>
      <w:pStyle w:val="Corpodetexto"/>
      <w:spacing w:line="14" w:lineRule="auto"/>
      <w:rPr>
        <w:sz w:val="20"/>
      </w:rPr>
    </w:pPr>
  </w:p>
  <w:p w14:paraId="6AB4C6C8" w14:textId="77777777" w:rsidR="008238EA" w:rsidRDefault="008238EA" w:rsidP="008238EA">
    <w:pPr>
      <w:pStyle w:val="Corpodetexto"/>
      <w:spacing w:line="14" w:lineRule="auto"/>
      <w:rPr>
        <w:sz w:val="20"/>
      </w:rPr>
    </w:pPr>
  </w:p>
  <w:p w14:paraId="343AD51A" w14:textId="77777777" w:rsidR="008238EA" w:rsidRDefault="008238EA" w:rsidP="008238EA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7456" behindDoc="1" locked="0" layoutInCell="1" allowOverlap="1" wp14:anchorId="500E163E" wp14:editId="47783385">
          <wp:simplePos x="0" y="0"/>
          <wp:positionH relativeFrom="page">
            <wp:posOffset>3505200</wp:posOffset>
          </wp:positionH>
          <wp:positionV relativeFrom="page">
            <wp:posOffset>114300</wp:posOffset>
          </wp:positionV>
          <wp:extent cx="1044480" cy="895350"/>
          <wp:effectExtent l="0" t="0" r="3810" b="0"/>
          <wp:wrapNone/>
          <wp:docPr id="1128119146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9502" cy="899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695D5DD7" wp14:editId="3DE5E9DB">
              <wp:simplePos x="0" y="0"/>
              <wp:positionH relativeFrom="page">
                <wp:posOffset>1971675</wp:posOffset>
              </wp:positionH>
              <wp:positionV relativeFrom="page">
                <wp:posOffset>1065530</wp:posOffset>
              </wp:positionV>
              <wp:extent cx="4193540" cy="222885"/>
              <wp:effectExtent l="0" t="0" r="16510" b="5715"/>
              <wp:wrapNone/>
              <wp:docPr id="193196316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3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D0F963" w14:textId="77777777" w:rsidR="008238EA" w:rsidRDefault="008238EA" w:rsidP="008238EA">
                          <w:pPr>
                            <w:spacing w:before="20"/>
                            <w:ind w:left="20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5D5DD7" id="_x0000_t202" coordsize="21600,21600" o:spt="202" path="m,l,21600r21600,l21600,xe">
              <v:stroke joinstyle="miter"/>
              <v:path gradientshapeok="t" o:connecttype="rect"/>
            </v:shapetype>
            <v:shape id="docshape4" o:spid="_x0000_s1032" type="#_x0000_t202" style="position:absolute;margin-left:155.25pt;margin-top:83.9pt;width:330.2pt;height:17.5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" filled="f" stroked="f">
              <v:textbox inset="0,0,0,0">
                <w:txbxContent>
                  <w:p w14:paraId="7DD0F963" w14:textId="77777777" w:rsidR="008238EA" w:rsidRDefault="008238EA" w:rsidP="008238EA">
                    <w:pPr>
                      <w:spacing w:before="20"/>
                      <w:ind w:left="20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6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38494DDA" wp14:editId="6F3C6F1F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4145"/>
              <wp:effectExtent l="0" t="0" r="0" b="0"/>
              <wp:wrapNone/>
              <wp:docPr id="144883086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5765" cy="1414145"/>
                        <a:chOff x="1291" y="0"/>
                        <a:chExt cx="10639" cy="2227"/>
                      </a:xfrm>
                    </wpg:grpSpPr>
                    <pic:pic xmlns:pic="http://schemas.openxmlformats.org/drawingml/2006/picture">
                      <pic:nvPicPr>
                        <pic:cNvPr id="1766404035" name="docshap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65" y="0"/>
                          <a:ext cx="1265" cy="2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0030778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91" y="2158"/>
                          <a:ext cx="10639" cy="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ACAFA8C" id="docshapegroup1" o:spid="_x0000_s1026" style="position:absolute;margin-left:64.55pt;margin-top:0;width:531.95pt;height:111.35pt;z-index:-251648000;mso-position-horizontal-relative:page;mso-position-vertical-relative:page" coordorigin="1291" coordsize="10639,22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0665;width:1265;height:2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">
                <v:imagedata r:id="rId4" o:title=""/>
              </v:shape>
              <v:shape id="docshape3" o:spid="_x0000_s1028" type="#_x0000_t75" style="position:absolute;left:1291;top:2158;width:10639;height: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">
                <v:imagedata r:id="rId5" o:title=""/>
              </v:shape>
              <w10:wrap anchorx="page" anchory="page"/>
            </v:group>
          </w:pict>
        </mc:Fallback>
      </mc:AlternateContent>
    </w:r>
  </w:p>
  <w:p w14:paraId="5C825E02" w14:textId="77777777" w:rsidR="005001C9" w:rsidRPr="008238EA" w:rsidRDefault="005001C9" w:rsidP="008238E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322AE"/>
    <w:multiLevelType w:val="multilevel"/>
    <w:tmpl w:val="5E80F032"/>
    <w:lvl w:ilvl="0">
      <w:start w:val="1"/>
      <w:numFmt w:val="decimalZero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Zero"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75B29AC"/>
    <w:multiLevelType w:val="hybridMultilevel"/>
    <w:tmpl w:val="F68618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5644883">
    <w:abstractNumId w:val="1"/>
  </w:num>
  <w:num w:numId="2" w16cid:durableId="791360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EA"/>
    <w:rsid w:val="000566D5"/>
    <w:rsid w:val="00394C5C"/>
    <w:rsid w:val="003C4129"/>
    <w:rsid w:val="00421844"/>
    <w:rsid w:val="00426B39"/>
    <w:rsid w:val="004A040E"/>
    <w:rsid w:val="005001C9"/>
    <w:rsid w:val="00575602"/>
    <w:rsid w:val="005F3D3F"/>
    <w:rsid w:val="006641FB"/>
    <w:rsid w:val="007F4918"/>
    <w:rsid w:val="008238EA"/>
    <w:rsid w:val="00862B5F"/>
    <w:rsid w:val="00870FE1"/>
    <w:rsid w:val="00923B59"/>
    <w:rsid w:val="00931898"/>
    <w:rsid w:val="00956B5D"/>
    <w:rsid w:val="009D0607"/>
    <w:rsid w:val="00A00BF2"/>
    <w:rsid w:val="00A15E49"/>
    <w:rsid w:val="00A31A24"/>
    <w:rsid w:val="00A41C6C"/>
    <w:rsid w:val="00A6092D"/>
    <w:rsid w:val="00AF460B"/>
    <w:rsid w:val="00B80E3F"/>
    <w:rsid w:val="00D31D55"/>
    <w:rsid w:val="00DA6452"/>
    <w:rsid w:val="00DE5EF5"/>
    <w:rsid w:val="00ED0209"/>
    <w:rsid w:val="00EF1874"/>
    <w:rsid w:val="00FF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C5F88"/>
  <w15:chartTrackingRefBased/>
  <w15:docId w15:val="{ACF1D547-FC1C-45D1-A868-3A77272EA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1C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pt-PT"/>
      <w14:ligatures w14:val="none"/>
    </w:rPr>
  </w:style>
  <w:style w:type="paragraph" w:styleId="Ttulo1">
    <w:name w:val="heading 1"/>
    <w:basedOn w:val="Normal"/>
    <w:link w:val="Ttulo1Char"/>
    <w:uiPriority w:val="9"/>
    <w:qFormat/>
    <w:rsid w:val="005001C9"/>
    <w:pPr>
      <w:ind w:left="219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01C9"/>
    <w:rPr>
      <w:rFonts w:ascii="Times New Roman" w:eastAsia="Times New Roman" w:hAnsi="Times New Roman" w:cs="Times New Roman"/>
      <w:b/>
      <w:bCs/>
      <w:kern w:val="0"/>
      <w:sz w:val="24"/>
      <w:szCs w:val="24"/>
      <w:lang w:val="pt-PT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5001C9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5001C9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5001C9"/>
    <w:rPr>
      <w:rFonts w:ascii="Times New Roman" w:eastAsia="Times New Roman" w:hAnsi="Times New Roman" w:cs="Times New Roman"/>
      <w:kern w:val="0"/>
      <w:sz w:val="24"/>
      <w:szCs w:val="24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001C9"/>
  </w:style>
  <w:style w:type="paragraph" w:styleId="Cabealho">
    <w:name w:val="header"/>
    <w:basedOn w:val="Normal"/>
    <w:link w:val="CabealhoChar"/>
    <w:uiPriority w:val="99"/>
    <w:unhideWhenUsed/>
    <w:rsid w:val="005001C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001C9"/>
    <w:rPr>
      <w:rFonts w:ascii="Times New Roman" w:eastAsia="Times New Roman" w:hAnsi="Times New Roman" w:cs="Times New Roman"/>
      <w:kern w:val="0"/>
      <w:lang w:val="pt-PT"/>
      <w14:ligatures w14:val="none"/>
    </w:rPr>
  </w:style>
  <w:style w:type="paragraph" w:styleId="Rodap">
    <w:name w:val="footer"/>
    <w:basedOn w:val="Normal"/>
    <w:link w:val="RodapChar"/>
    <w:unhideWhenUsed/>
    <w:rsid w:val="005001C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001C9"/>
    <w:rPr>
      <w:rFonts w:ascii="Times New Roman" w:eastAsia="Times New Roman" w:hAnsi="Times New Roman" w:cs="Times New Roman"/>
      <w:kern w:val="0"/>
      <w:lang w:val="pt-PT"/>
      <w14:ligatures w14:val="none"/>
    </w:rPr>
  </w:style>
  <w:style w:type="paragraph" w:styleId="NormalWeb">
    <w:name w:val="Normal (Web)"/>
    <w:basedOn w:val="Normal"/>
    <w:uiPriority w:val="99"/>
    <w:unhideWhenUsed/>
    <w:rsid w:val="0042184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  <w:style w:type="paragraph" w:styleId="PargrafodaLista">
    <w:name w:val="List Paragraph"/>
    <w:basedOn w:val="Normal"/>
    <w:uiPriority w:val="34"/>
    <w:qFormat/>
    <w:rsid w:val="00421844"/>
    <w:pPr>
      <w:widowControl/>
      <w:autoSpaceDE/>
      <w:autoSpaceDN/>
      <w:ind w:left="708"/>
    </w:pPr>
    <w:rPr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MI\Desktop\DESKTOP2.0\modelos\DFD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DFD</Template>
  <TotalTime>15</TotalTime>
  <Pages>3</Pages>
  <Words>475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CMI</dc:creator>
  <cp:keywords/>
  <dc:description/>
  <cp:lastModifiedBy>Câmara Municipal de Itanhandu</cp:lastModifiedBy>
  <cp:revision>1</cp:revision>
  <cp:lastPrinted>2024-04-03T12:50:00Z</cp:lastPrinted>
  <dcterms:created xsi:type="dcterms:W3CDTF">2024-11-11T17:09:00Z</dcterms:created>
  <dcterms:modified xsi:type="dcterms:W3CDTF">2024-11-11T17:24:00Z</dcterms:modified>
</cp:coreProperties>
</file>